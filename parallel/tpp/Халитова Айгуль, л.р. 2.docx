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E43F1" w14:textId="77777777" w:rsidR="00412E62" w:rsidRPr="00412E62" w:rsidRDefault="00565652" w:rsidP="00412E62">
      <w:pPr>
        <w:pStyle w:val="Title"/>
        <w:rPr>
          <w:b/>
        </w:rPr>
      </w:pPr>
      <w:r>
        <w:rPr>
          <w:b/>
        </w:rPr>
        <w:t>ФГБ</w:t>
      </w:r>
      <w:r w:rsidR="00412E62" w:rsidRPr="00412E62">
        <w:rPr>
          <w:b/>
        </w:rPr>
        <w:t>ОУ</w:t>
      </w:r>
      <w:r w:rsidR="005C1D67">
        <w:rPr>
          <w:b/>
        </w:rPr>
        <w:t xml:space="preserve"> </w:t>
      </w:r>
      <w:r w:rsidR="00412E62" w:rsidRPr="00412E62">
        <w:rPr>
          <w:b/>
        </w:rPr>
        <w:t>ВО</w:t>
      </w:r>
    </w:p>
    <w:p w14:paraId="11515A88" w14:textId="77777777" w:rsidR="00412E62" w:rsidRPr="00412E62" w:rsidRDefault="00412E62" w:rsidP="00412E62">
      <w:pPr>
        <w:pStyle w:val="Title"/>
        <w:rPr>
          <w:b/>
        </w:rPr>
      </w:pPr>
      <w:r w:rsidRPr="00412E62">
        <w:rPr>
          <w:b/>
        </w:rPr>
        <w:t>Уфимский государственный авиационный технический университет</w:t>
      </w:r>
    </w:p>
    <w:p w14:paraId="790ACF1F" w14:textId="77777777" w:rsidR="00412E62" w:rsidRPr="00412E62" w:rsidRDefault="00412E62" w:rsidP="00BA4779">
      <w:pPr>
        <w:pStyle w:val="Title"/>
        <w:rPr>
          <w:b/>
        </w:rPr>
      </w:pPr>
      <w:r w:rsidRPr="00412E62">
        <w:rPr>
          <w:b/>
        </w:rPr>
        <w:t>Кафедра Информатики</w:t>
      </w:r>
    </w:p>
    <w:p w14:paraId="2EB8CF8D" w14:textId="77777777" w:rsidR="00412E62" w:rsidRDefault="00412E62" w:rsidP="00412E62"/>
    <w:p w14:paraId="02FF0E4C" w14:textId="77777777" w:rsidR="00412E62" w:rsidRDefault="00412E62" w:rsidP="00412E62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412E62" w14:paraId="497C98C9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245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1E8225CD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01F0E2F2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113F1D9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3D5F85EC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14A18B9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14743BE7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4A2ADAE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691D4694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23299A79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0E17CD5B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422DD4C8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7348C363" w14:textId="77777777" w:rsidR="00412E62" w:rsidRDefault="00412E62" w:rsidP="00412E62">
            <w:pPr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</w:tr>
      <w:tr w:rsidR="00412E62" w14:paraId="078C7A75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BFE3F8B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D8A03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8868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1177B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2A7A8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AA64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D3FC3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7F4FC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2352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0101D6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545FB3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C29F2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5F9964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12BC456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4287FD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67B23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2C3EB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6E09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66E81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E2D1D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99C98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D5FD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79DB3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DC6A9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F2A60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D866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9D02F89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0E798DE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BF67D1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8FEB03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BC02E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C8439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D5D25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F44A2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CE54A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29235E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E2AB15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E228F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49E4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6BD635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A97E98D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3C187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E063E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E6553E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51C87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83A856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1DDCCC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5069B2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7A25D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E0A95A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71CEF4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136F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AB2D0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1EAE68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9A3DA8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0E471A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47808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3FFDB81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38BA3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13A1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2C7F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929B4D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0B2B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97F6B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E1E83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497206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4C240A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37BDA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472BDB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7876535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E96756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2E53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4A942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F22D8E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6E851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992AE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34650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14C73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C2A49C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5CA91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CEA1E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25112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ED10A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0118ADB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68CB62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454F5C3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091C6A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7EED9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6E0D3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FE539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ED8D849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E56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8B118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2C530B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67A8F28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6D2DA4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20CD373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5E75B5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CCC4CF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CA6FA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EC0DD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6DBAF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4E5172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B5FBFF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9154C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D6D58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DFEE9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D1C2A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2503F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815F44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48D73B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272AD6F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D1D1A4" w14:textId="77777777" w:rsidR="00412E62" w:rsidRDefault="00412E62" w:rsidP="00412E62">
            <w:pPr>
              <w:jc w:val="right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0645A6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4ED8C8C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3589E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F797B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832D0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C643E1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ADCCB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929D43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DA7C997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8ED6CD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7441ED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11FD30" w14:textId="77777777" w:rsidR="00412E62" w:rsidRDefault="00412E62" w:rsidP="00412E62">
            <w:pPr>
              <w:rPr>
                <w:sz w:val="22"/>
              </w:rPr>
            </w:pPr>
          </w:p>
        </w:tc>
      </w:tr>
      <w:tr w:rsidR="00412E62" w14:paraId="675BE88B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862C08" w14:textId="77777777" w:rsidR="00412E62" w:rsidRDefault="00412E62" w:rsidP="00412E62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03540860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9D1F9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7655C6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2696255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9228F15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6DD7FFB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27A8061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009BBBD2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1810BB4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EAADCDE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BE82C5A" w14:textId="77777777" w:rsidR="00412E62" w:rsidRDefault="00412E62" w:rsidP="00412E62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14FA74B4" w14:textId="77777777" w:rsidR="00412E62" w:rsidRDefault="00412E62" w:rsidP="00412E62">
            <w:pPr>
              <w:rPr>
                <w:sz w:val="22"/>
              </w:rPr>
            </w:pPr>
          </w:p>
        </w:tc>
      </w:tr>
    </w:tbl>
    <w:p w14:paraId="4BF4FD74" w14:textId="77777777" w:rsidR="00412E62" w:rsidRDefault="00412E62" w:rsidP="00412E62"/>
    <w:p w14:paraId="174B230A" w14:textId="77777777" w:rsidR="00D318C1" w:rsidRDefault="00412E62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  <w:r>
        <w:rPr>
          <w:sz w:val="32"/>
        </w:rPr>
        <w:tab/>
      </w:r>
    </w:p>
    <w:p w14:paraId="55A385B3" w14:textId="77777777" w:rsidR="00E479CE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</w:rPr>
      </w:pPr>
    </w:p>
    <w:p w14:paraId="11A4F1EE" w14:textId="77777777" w:rsidR="00E479CE" w:rsidRPr="00C6203A" w:rsidRDefault="00E479CE" w:rsidP="00D318C1">
      <w:pPr>
        <w:tabs>
          <w:tab w:val="center" w:pos="1080"/>
          <w:tab w:val="center" w:pos="4680"/>
          <w:tab w:val="center" w:pos="8460"/>
        </w:tabs>
        <w:rPr>
          <w:sz w:val="32"/>
          <w:u w:val="single"/>
        </w:rPr>
      </w:pPr>
    </w:p>
    <w:p w14:paraId="1AA277FB" w14:textId="48644947" w:rsidR="00E479CE" w:rsidRPr="00D4161B" w:rsidRDefault="00D4161B" w:rsidP="00E479CE">
      <w:pPr>
        <w:jc w:val="center"/>
        <w:rPr>
          <w:sz w:val="28"/>
          <w:szCs w:val="28"/>
        </w:rPr>
      </w:pPr>
      <w:r w:rsidRPr="00D4161B">
        <w:rPr>
          <w:sz w:val="28"/>
          <w:szCs w:val="28"/>
        </w:rPr>
        <w:t>РАЗРАБОТКА И ОТЛАДКА OPENMPПРОГРАММЫ ВЫЧИСЛЕНИЯ СУММЫ РЯДА</w:t>
      </w:r>
    </w:p>
    <w:p w14:paraId="3671FEE2" w14:textId="77777777" w:rsidR="00412E62" w:rsidRPr="001F145E" w:rsidRDefault="00412E62" w:rsidP="00412E62"/>
    <w:p w14:paraId="4E4C050F" w14:textId="77777777" w:rsidR="00412E62" w:rsidRPr="00412E62" w:rsidRDefault="00565652" w:rsidP="00412E62">
      <w:pPr>
        <w:pStyle w:val="Title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556AEBF0" w14:textId="77777777" w:rsidR="00412E62" w:rsidRDefault="00565652" w:rsidP="00412E62">
      <w:pPr>
        <w:tabs>
          <w:tab w:val="right" w:pos="9720"/>
        </w:tabs>
        <w:jc w:val="center"/>
        <w:rPr>
          <w:b/>
          <w:sz w:val="32"/>
          <w:szCs w:val="32"/>
        </w:rPr>
      </w:pPr>
      <w:r w:rsidRPr="00565652">
        <w:rPr>
          <w:b/>
          <w:sz w:val="32"/>
          <w:szCs w:val="32"/>
        </w:rPr>
        <w:t>по лабораторной работе</w:t>
      </w:r>
    </w:p>
    <w:p w14:paraId="01EA27B7" w14:textId="77777777" w:rsidR="00565652" w:rsidRPr="00565652" w:rsidRDefault="00565652" w:rsidP="00412E62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0F023C93" w14:textId="7799CD4B" w:rsidR="00412E62" w:rsidRDefault="00412E62" w:rsidP="00413982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по  </w:t>
      </w:r>
      <w:r>
        <w:rPr>
          <w:bCs/>
          <w:sz w:val="28"/>
          <w:u w:val="single"/>
        </w:rPr>
        <w:t xml:space="preserve">  </w:t>
      </w:r>
      <w:r w:rsidR="00E479CE">
        <w:rPr>
          <w:bCs/>
          <w:sz w:val="28"/>
          <w:u w:val="single"/>
        </w:rPr>
        <w:t>технологиям параллельного программирования</w:t>
      </w:r>
    </w:p>
    <w:p w14:paraId="63DA8382" w14:textId="77777777" w:rsidR="00412E62" w:rsidRPr="00342C3E" w:rsidRDefault="00565652" w:rsidP="00412E62">
      <w:pPr>
        <w:tabs>
          <w:tab w:val="right" w:pos="9720"/>
        </w:tabs>
        <w:jc w:val="center"/>
        <w:rPr>
          <w:sz w:val="20"/>
          <w:szCs w:val="20"/>
        </w:rPr>
      </w:pPr>
      <w:r>
        <w:rPr>
          <w:bCs/>
          <w:sz w:val="20"/>
          <w:szCs w:val="20"/>
        </w:rPr>
        <w:t>(</w:t>
      </w:r>
      <w:r w:rsidR="00412E62" w:rsidRPr="00565652">
        <w:rPr>
          <w:bCs/>
          <w:i/>
          <w:sz w:val="20"/>
          <w:szCs w:val="20"/>
        </w:rPr>
        <w:t>наименование дисциплины</w:t>
      </w:r>
      <w:r>
        <w:rPr>
          <w:bCs/>
          <w:sz w:val="20"/>
          <w:szCs w:val="20"/>
        </w:rPr>
        <w:t>)</w:t>
      </w:r>
    </w:p>
    <w:p w14:paraId="50F3F43B" w14:textId="77777777" w:rsidR="00412E62" w:rsidRDefault="00412E62" w:rsidP="00412E62"/>
    <w:p w14:paraId="39ED6BC0" w14:textId="77777777" w:rsidR="00565652" w:rsidRDefault="00565652" w:rsidP="00412E62"/>
    <w:p w14:paraId="644B894D" w14:textId="77777777" w:rsidR="00565652" w:rsidRDefault="00565652" w:rsidP="00412E62"/>
    <w:p w14:paraId="7AF86A6A" w14:textId="77777777" w:rsidR="00412E62" w:rsidRDefault="00412E62" w:rsidP="00412E62"/>
    <w:p w14:paraId="27176B15" w14:textId="77777777" w:rsidR="00412E62" w:rsidRDefault="00412E62" w:rsidP="00412E62"/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"/>
        <w:gridCol w:w="1385"/>
        <w:gridCol w:w="276"/>
        <w:gridCol w:w="2620"/>
        <w:gridCol w:w="1666"/>
        <w:gridCol w:w="1377"/>
        <w:gridCol w:w="1356"/>
      </w:tblGrid>
      <w:tr w:rsidR="00412E62" w14:paraId="234CD402" w14:textId="77777777">
        <w:trPr>
          <w:cantSplit/>
          <w:trHeight w:val="297"/>
          <w:jc w:val="center"/>
        </w:trPr>
        <w:tc>
          <w:tcPr>
            <w:tcW w:w="954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873C0CC" w14:textId="77777777" w:rsidR="00412E62" w:rsidRDefault="00412E62" w:rsidP="00412E62">
            <w:r>
              <w:t>Группа</w:t>
            </w:r>
          </w:p>
        </w:tc>
        <w:tc>
          <w:tcPr>
            <w:tcW w:w="13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BB8267B" w14:textId="77777777" w:rsidR="00412E62" w:rsidRDefault="00412E62" w:rsidP="00412E62"/>
        </w:tc>
        <w:tc>
          <w:tcPr>
            <w:tcW w:w="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A90465" w14:textId="77777777" w:rsidR="00412E62" w:rsidRDefault="00412E62" w:rsidP="00412E62"/>
        </w:tc>
        <w:tc>
          <w:tcPr>
            <w:tcW w:w="2620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91A43A6" w14:textId="77777777" w:rsidR="00412E62" w:rsidRDefault="00412E62" w:rsidP="00412E62">
            <w:pPr>
              <w:jc w:val="center"/>
            </w:pPr>
            <w:r>
              <w:t xml:space="preserve">Фамилия </w:t>
            </w:r>
            <w:r w:rsidR="0079203E">
              <w:t>И</w:t>
            </w:r>
            <w:r>
              <w:t>.</w:t>
            </w:r>
            <w:r w:rsidR="0079203E">
              <w:t xml:space="preserve"> О</w:t>
            </w:r>
            <w:r>
              <w:t>.</w:t>
            </w:r>
          </w:p>
        </w:tc>
        <w:tc>
          <w:tcPr>
            <w:tcW w:w="166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6FA2108B" w14:textId="77777777" w:rsidR="00412E62" w:rsidRDefault="00412E62" w:rsidP="00412E62">
            <w:pPr>
              <w:jc w:val="center"/>
            </w:pPr>
            <w:r>
              <w:t>Подпись</w:t>
            </w:r>
          </w:p>
        </w:tc>
        <w:tc>
          <w:tcPr>
            <w:tcW w:w="1377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61A227" w14:textId="77777777" w:rsidR="00412E62" w:rsidRDefault="00412E62" w:rsidP="00412E62">
            <w:pPr>
              <w:jc w:val="center"/>
            </w:pPr>
            <w:r>
              <w:t>Дата</w:t>
            </w:r>
          </w:p>
        </w:tc>
        <w:tc>
          <w:tcPr>
            <w:tcW w:w="1356" w:type="dxa"/>
            <w:vMerge w:val="restart"/>
            <w:tcMar>
              <w:left w:w="0" w:type="dxa"/>
              <w:right w:w="0" w:type="dxa"/>
            </w:tcMar>
            <w:vAlign w:val="center"/>
          </w:tcPr>
          <w:p w14:paraId="37967D2C" w14:textId="77777777" w:rsidR="00412E62" w:rsidRDefault="00412E62" w:rsidP="00412E62">
            <w:pPr>
              <w:jc w:val="center"/>
            </w:pPr>
            <w:r>
              <w:t>Оценка</w:t>
            </w:r>
          </w:p>
        </w:tc>
      </w:tr>
      <w:tr w:rsidR="00412E62" w14:paraId="77F892E3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6E0E18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1F7F7D" w14:textId="1A780FE5" w:rsidR="00412E62" w:rsidRDefault="000C4847" w:rsidP="00412E62">
            <w:pPr>
              <w:rPr>
                <w:sz w:val="32"/>
              </w:rPr>
            </w:pPr>
            <w:r w:rsidRPr="000C4847">
              <w:rPr>
                <w:sz w:val="28"/>
                <w:szCs w:val="22"/>
              </w:rPr>
              <w:t>МКН-</w:t>
            </w:r>
            <w:r w:rsidR="00E479CE">
              <w:rPr>
                <w:sz w:val="28"/>
                <w:szCs w:val="22"/>
              </w:rPr>
              <w:t>3</w:t>
            </w:r>
            <w:r w:rsidRPr="000C4847">
              <w:rPr>
                <w:sz w:val="28"/>
                <w:szCs w:val="22"/>
              </w:rPr>
              <w:t>18Б</w:t>
            </w:r>
          </w:p>
        </w:tc>
        <w:tc>
          <w:tcPr>
            <w:tcW w:w="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6AD745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D14B76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Mar>
              <w:left w:w="0" w:type="dxa"/>
              <w:right w:w="0" w:type="dxa"/>
            </w:tcMar>
            <w:vAlign w:val="center"/>
          </w:tcPr>
          <w:p w14:paraId="0E4895BB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Mar>
              <w:left w:w="0" w:type="dxa"/>
              <w:right w:w="0" w:type="dxa"/>
            </w:tcMar>
            <w:vAlign w:val="center"/>
          </w:tcPr>
          <w:p w14:paraId="11A4F2B0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Mar>
              <w:left w:w="0" w:type="dxa"/>
              <w:right w:w="0" w:type="dxa"/>
            </w:tcMar>
            <w:vAlign w:val="center"/>
          </w:tcPr>
          <w:p w14:paraId="7FFF15E9" w14:textId="77777777" w:rsidR="00412E62" w:rsidRDefault="00412E62" w:rsidP="00412E62">
            <w:pPr>
              <w:jc w:val="center"/>
            </w:pPr>
          </w:p>
        </w:tc>
      </w:tr>
      <w:tr w:rsidR="00412E62" w14:paraId="3857EE2D" w14:textId="77777777">
        <w:trPr>
          <w:cantSplit/>
          <w:trHeight w:val="295"/>
          <w:jc w:val="center"/>
        </w:trPr>
        <w:tc>
          <w:tcPr>
            <w:tcW w:w="954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628096D" w14:textId="77777777" w:rsidR="00412E62" w:rsidRDefault="00412E62" w:rsidP="00412E62"/>
        </w:tc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FE50EC" w14:textId="77777777" w:rsidR="00412E62" w:rsidRDefault="00412E62" w:rsidP="00412E62"/>
        </w:tc>
        <w:tc>
          <w:tcPr>
            <w:tcW w:w="27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F733BA8" w14:textId="77777777" w:rsidR="00412E62" w:rsidRDefault="00412E62" w:rsidP="00412E62"/>
        </w:tc>
        <w:tc>
          <w:tcPr>
            <w:tcW w:w="2620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C498A3" w14:textId="77777777" w:rsidR="00412E62" w:rsidRDefault="00412E62" w:rsidP="00412E62">
            <w:pPr>
              <w:jc w:val="center"/>
            </w:pPr>
          </w:p>
        </w:tc>
        <w:tc>
          <w:tcPr>
            <w:tcW w:w="166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2081C0" w14:textId="77777777" w:rsidR="00412E62" w:rsidRDefault="00412E62" w:rsidP="00412E62">
            <w:pPr>
              <w:jc w:val="center"/>
            </w:pPr>
          </w:p>
        </w:tc>
        <w:tc>
          <w:tcPr>
            <w:tcW w:w="1377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1E891A" w14:textId="77777777" w:rsidR="00412E62" w:rsidRDefault="00412E62" w:rsidP="00412E62">
            <w:pPr>
              <w:jc w:val="center"/>
            </w:pPr>
          </w:p>
        </w:tc>
        <w:tc>
          <w:tcPr>
            <w:tcW w:w="1356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7E88EE" w14:textId="77777777" w:rsidR="00412E62" w:rsidRDefault="00412E62" w:rsidP="00412E62">
            <w:pPr>
              <w:jc w:val="center"/>
            </w:pPr>
          </w:p>
        </w:tc>
      </w:tr>
      <w:tr w:rsidR="00412E62" w14:paraId="416F6FA0" w14:textId="77777777">
        <w:trPr>
          <w:trHeight w:val="563"/>
          <w:jc w:val="center"/>
        </w:trPr>
        <w:tc>
          <w:tcPr>
            <w:tcW w:w="2615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058F46A" w14:textId="77777777" w:rsidR="00412E62" w:rsidRDefault="00412E62" w:rsidP="00412E62">
            <w:r>
              <w:t>Студент</w:t>
            </w:r>
          </w:p>
        </w:tc>
        <w:tc>
          <w:tcPr>
            <w:tcW w:w="2620" w:type="dxa"/>
            <w:tcMar>
              <w:left w:w="0" w:type="dxa"/>
              <w:right w:w="0" w:type="dxa"/>
            </w:tcMar>
            <w:vAlign w:val="center"/>
          </w:tcPr>
          <w:p w14:paraId="0FA5459A" w14:textId="2448525D" w:rsidR="00412E62" w:rsidRDefault="00412E62" w:rsidP="00412E62">
            <w:r>
              <w:t xml:space="preserve"> </w:t>
            </w:r>
            <w:r w:rsidR="000C4847">
              <w:t>Халитова А.А.</w:t>
            </w:r>
          </w:p>
        </w:tc>
        <w:tc>
          <w:tcPr>
            <w:tcW w:w="1666" w:type="dxa"/>
            <w:tcMar>
              <w:left w:w="0" w:type="dxa"/>
              <w:right w:w="0" w:type="dxa"/>
            </w:tcMar>
            <w:vAlign w:val="center"/>
          </w:tcPr>
          <w:p w14:paraId="526BD62C" w14:textId="77777777" w:rsidR="00412E62" w:rsidRDefault="00412E62" w:rsidP="00412E62"/>
        </w:tc>
        <w:tc>
          <w:tcPr>
            <w:tcW w:w="1377" w:type="dxa"/>
            <w:tcMar>
              <w:left w:w="0" w:type="dxa"/>
              <w:right w:w="0" w:type="dxa"/>
            </w:tcMar>
            <w:vAlign w:val="center"/>
          </w:tcPr>
          <w:p w14:paraId="0E043CCA" w14:textId="77777777" w:rsidR="00412E62" w:rsidRDefault="00412E62" w:rsidP="00412E62"/>
        </w:tc>
        <w:tc>
          <w:tcPr>
            <w:tcW w:w="1356" w:type="dxa"/>
            <w:tcMar>
              <w:left w:w="0" w:type="dxa"/>
              <w:right w:w="0" w:type="dxa"/>
            </w:tcMar>
            <w:vAlign w:val="center"/>
          </w:tcPr>
          <w:p w14:paraId="539CCCF3" w14:textId="77777777" w:rsidR="00412E62" w:rsidRDefault="00412E62" w:rsidP="00412E62"/>
        </w:tc>
      </w:tr>
      <w:tr w:rsidR="00412E62" w14:paraId="6B2EEAE3" w14:textId="77777777">
        <w:trPr>
          <w:trHeight w:val="557"/>
          <w:jc w:val="center"/>
        </w:trPr>
        <w:tc>
          <w:tcPr>
            <w:tcW w:w="2615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1A35CC" w14:textId="77777777" w:rsidR="00412E62" w:rsidRDefault="00565652" w:rsidP="00412E62">
            <w:r>
              <w:t>Преподаватель</w:t>
            </w:r>
          </w:p>
        </w:tc>
        <w:tc>
          <w:tcPr>
            <w:tcW w:w="26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8EC9CB" w14:textId="790A3990" w:rsidR="00412E62" w:rsidRDefault="00412E62" w:rsidP="00412E62">
            <w:r>
              <w:t xml:space="preserve"> </w:t>
            </w:r>
            <w:r w:rsidR="000C4847">
              <w:t>С</w:t>
            </w:r>
            <w:r w:rsidR="00E479CE">
              <w:t>пеле</w:t>
            </w:r>
            <w:r w:rsidR="000C4847">
              <w:t xml:space="preserve"> В.</w:t>
            </w:r>
            <w:r w:rsidR="00E479CE">
              <w:t>В</w:t>
            </w:r>
            <w:r w:rsidR="000C4847">
              <w:t>.</w:t>
            </w:r>
          </w:p>
        </w:tc>
        <w:tc>
          <w:tcPr>
            <w:tcW w:w="166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BE06628" w14:textId="77777777" w:rsidR="00412E62" w:rsidRDefault="00412E62" w:rsidP="00412E62"/>
        </w:tc>
        <w:tc>
          <w:tcPr>
            <w:tcW w:w="1377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BBFE93" w14:textId="77777777" w:rsidR="00412E62" w:rsidRDefault="00412E62" w:rsidP="00412E62"/>
        </w:tc>
        <w:tc>
          <w:tcPr>
            <w:tcW w:w="1356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221290" w14:textId="77777777" w:rsidR="00412E62" w:rsidRDefault="00412E62" w:rsidP="00412E62"/>
        </w:tc>
      </w:tr>
      <w:tr w:rsidR="00412E62" w14:paraId="7904EC84" w14:textId="77777777">
        <w:trPr>
          <w:trHeight w:val="551"/>
          <w:jc w:val="center"/>
        </w:trPr>
        <w:tc>
          <w:tcPr>
            <w:tcW w:w="2615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1F5F8BC" w14:textId="77777777" w:rsidR="00412E62" w:rsidRDefault="00412E62" w:rsidP="00412E62"/>
        </w:tc>
        <w:tc>
          <w:tcPr>
            <w:tcW w:w="262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453F7EC" w14:textId="77777777" w:rsidR="00412E62" w:rsidRDefault="00412E62" w:rsidP="00412E62"/>
        </w:tc>
        <w:tc>
          <w:tcPr>
            <w:tcW w:w="166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345AF859" w14:textId="77777777" w:rsidR="00412E62" w:rsidRDefault="00412E62" w:rsidP="00412E62"/>
        </w:tc>
        <w:tc>
          <w:tcPr>
            <w:tcW w:w="1377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0F6301F" w14:textId="77777777" w:rsidR="00412E62" w:rsidRDefault="00412E62" w:rsidP="00412E62"/>
        </w:tc>
        <w:tc>
          <w:tcPr>
            <w:tcW w:w="1356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FA0DB2C" w14:textId="77777777" w:rsidR="00412E62" w:rsidRDefault="00412E62" w:rsidP="00412E62"/>
        </w:tc>
      </w:tr>
    </w:tbl>
    <w:p w14:paraId="4CF2735F" w14:textId="77777777" w:rsidR="00412E62" w:rsidRDefault="00412E62" w:rsidP="00412E62"/>
    <w:p w14:paraId="0C40E140" w14:textId="77777777" w:rsidR="00412E62" w:rsidRDefault="00412E62" w:rsidP="00412E62"/>
    <w:p w14:paraId="300E10A5" w14:textId="77777777" w:rsidR="00412E62" w:rsidRDefault="00412E62" w:rsidP="00412E62"/>
    <w:p w14:paraId="26A14CDB" w14:textId="6F15D990" w:rsidR="00412E62" w:rsidRDefault="00412E62" w:rsidP="00412E62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Уфа 20</w:t>
      </w:r>
      <w:r w:rsidR="00413982">
        <w:rPr>
          <w:b/>
          <w:bCs/>
          <w:sz w:val="28"/>
          <w:lang w:val="en-US"/>
        </w:rPr>
        <w:t>2</w:t>
      </w:r>
      <w:r w:rsidR="00E479CE">
        <w:rPr>
          <w:b/>
          <w:bCs/>
          <w:sz w:val="28"/>
        </w:rPr>
        <w:t>5</w:t>
      </w:r>
      <w:r>
        <w:rPr>
          <w:b/>
          <w:bCs/>
          <w:sz w:val="28"/>
        </w:rPr>
        <w:t xml:space="preserve"> г.</w:t>
      </w:r>
    </w:p>
    <w:p w14:paraId="150E28E8" w14:textId="77777777" w:rsidR="005C5152" w:rsidRDefault="005C5152">
      <w:pPr>
        <w:pStyle w:val="a4"/>
        <w:ind w:firstLine="0"/>
        <w:sectPr w:rsidR="005C5152" w:rsidSect="00412E62">
          <w:headerReference w:type="default" r:id="rId8"/>
          <w:footerReference w:type="default" r:id="rId9"/>
          <w:pgSz w:w="11906" w:h="16838" w:code="9"/>
          <w:pgMar w:top="851" w:right="737" w:bottom="794" w:left="1418" w:header="709" w:footer="709" w:gutter="0"/>
          <w:pgNumType w:start="7"/>
          <w:cols w:space="708"/>
          <w:titlePg/>
          <w:docGrid w:linePitch="360"/>
        </w:sectPr>
      </w:pPr>
    </w:p>
    <w:p w14:paraId="5B43FA5C" w14:textId="77777777" w:rsidR="005C5152" w:rsidRDefault="005C5152" w:rsidP="00A147E5">
      <w:pPr>
        <w:pStyle w:val="a4"/>
        <w:ind w:hanging="24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533575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6269" w14:textId="0470F4CC" w:rsidR="00AB4518" w:rsidRDefault="00AB4518">
          <w:pPr>
            <w:pStyle w:val="TOCHeading"/>
          </w:pPr>
        </w:p>
        <w:p w14:paraId="0E6D6194" w14:textId="4D4C1179" w:rsidR="000C279A" w:rsidRDefault="00AB45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0865003" w:history="1">
            <w:r w:rsidR="000C279A" w:rsidRPr="00A5531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0C279A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C279A" w:rsidRPr="00A55310">
              <w:rPr>
                <w:rStyle w:val="Hyperlink"/>
                <w:noProof/>
              </w:rPr>
              <w:t>Введение</w:t>
            </w:r>
            <w:r w:rsidR="000C279A">
              <w:rPr>
                <w:noProof/>
                <w:webHidden/>
              </w:rPr>
              <w:tab/>
            </w:r>
            <w:r w:rsidR="000C279A">
              <w:rPr>
                <w:noProof/>
                <w:webHidden/>
              </w:rPr>
              <w:fldChar w:fldCharType="begin"/>
            </w:r>
            <w:r w:rsidR="000C279A">
              <w:rPr>
                <w:noProof/>
                <w:webHidden/>
              </w:rPr>
              <w:instrText xml:space="preserve"> PAGEREF _Toc190865003 \h </w:instrText>
            </w:r>
            <w:r w:rsidR="000C279A">
              <w:rPr>
                <w:noProof/>
                <w:webHidden/>
              </w:rPr>
            </w:r>
            <w:r w:rsidR="000C279A">
              <w:rPr>
                <w:noProof/>
                <w:webHidden/>
              </w:rPr>
              <w:fldChar w:fldCharType="separate"/>
            </w:r>
            <w:r w:rsidR="000C279A">
              <w:rPr>
                <w:noProof/>
                <w:webHidden/>
              </w:rPr>
              <w:t>2</w:t>
            </w:r>
            <w:r w:rsidR="000C279A">
              <w:rPr>
                <w:noProof/>
                <w:webHidden/>
              </w:rPr>
              <w:fldChar w:fldCharType="end"/>
            </w:r>
          </w:hyperlink>
        </w:p>
        <w:p w14:paraId="15452EBB" w14:textId="1FF1737A" w:rsidR="000C279A" w:rsidRDefault="000C279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0865004" w:history="1">
            <w:r w:rsidRPr="00A5531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A55310">
              <w:rPr>
                <w:rStyle w:val="Hyperlink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65BF" w14:textId="680351A3" w:rsidR="000C279A" w:rsidRDefault="000C279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0865005" w:history="1">
            <w:r w:rsidRPr="00A5531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A55310">
              <w:rPr>
                <w:rStyle w:val="Hyperlink"/>
                <w:noProof/>
              </w:rPr>
              <w:t>Практическая ч</w:t>
            </w:r>
            <w:r w:rsidRPr="00A55310">
              <w:rPr>
                <w:rStyle w:val="Hyperlink"/>
                <w:noProof/>
              </w:rPr>
              <w:t>а</w:t>
            </w:r>
            <w:r w:rsidRPr="00A55310">
              <w:rPr>
                <w:rStyle w:val="Hyperlink"/>
                <w:noProof/>
              </w:rPr>
              <w:t>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1181" w14:textId="7C36DDB8" w:rsidR="000C279A" w:rsidRDefault="000C279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0865006" w:history="1">
            <w:r w:rsidRPr="00A5531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A55310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2F6B" w14:textId="4D2A8433" w:rsidR="000C279A" w:rsidRDefault="000C279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190865007" w:history="1">
            <w:r w:rsidRPr="00A55310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A55310">
              <w:rPr>
                <w:rStyle w:val="Hyperlink"/>
                <w:noProof/>
              </w:rPr>
              <w:t>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_Toc190865007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0B58" w14:textId="35E6067F" w:rsidR="00AB4518" w:rsidRDefault="00AB4518" w:rsidP="0053573B">
          <w:pPr>
            <w:spacing w:line="360" w:lineRule="auto"/>
          </w:pPr>
          <w:r>
            <w:rPr>
              <w:sz w:val="28"/>
            </w:rPr>
            <w:fldChar w:fldCharType="end"/>
          </w:r>
        </w:p>
      </w:sdtContent>
    </w:sdt>
    <w:p w14:paraId="64C7A383" w14:textId="11C01AFF" w:rsidR="0054002E" w:rsidRDefault="0054002E" w:rsidP="0054002E">
      <w:pPr>
        <w:rPr>
          <w:b/>
          <w:bCs/>
        </w:rPr>
      </w:pPr>
    </w:p>
    <w:p w14:paraId="3CDA19D3" w14:textId="2A9A6A4D" w:rsidR="0054002E" w:rsidRDefault="0054002E">
      <w:pPr>
        <w:pStyle w:val="TOCHeading"/>
      </w:pPr>
    </w:p>
    <w:p w14:paraId="49FACE11" w14:textId="406AC40C" w:rsidR="00C63011" w:rsidRDefault="00C63011" w:rsidP="0079203E">
      <w:pPr>
        <w:pStyle w:val="ad"/>
      </w:pPr>
    </w:p>
    <w:p w14:paraId="35C03BCA" w14:textId="77777777" w:rsidR="00C63011" w:rsidRPr="00C63011" w:rsidRDefault="00C63011" w:rsidP="00C63011"/>
    <w:p w14:paraId="2AC29784" w14:textId="77777777" w:rsidR="00C63011" w:rsidRPr="00C63011" w:rsidRDefault="00C63011" w:rsidP="00C63011"/>
    <w:p w14:paraId="063B6259" w14:textId="77777777" w:rsidR="00C63011" w:rsidRPr="00C63011" w:rsidRDefault="00C63011" w:rsidP="00C63011"/>
    <w:p w14:paraId="2F389712" w14:textId="77777777" w:rsidR="00C63011" w:rsidRPr="00C63011" w:rsidRDefault="00C63011" w:rsidP="00C63011"/>
    <w:p w14:paraId="290863DC" w14:textId="77777777" w:rsidR="00C63011" w:rsidRPr="00C63011" w:rsidRDefault="00C63011" w:rsidP="00C63011"/>
    <w:p w14:paraId="41EBABFD" w14:textId="77777777" w:rsidR="00C63011" w:rsidRPr="00C63011" w:rsidRDefault="00C63011" w:rsidP="00C63011"/>
    <w:p w14:paraId="0931E42D" w14:textId="77777777" w:rsidR="00C63011" w:rsidRPr="00C63011" w:rsidRDefault="00C63011" w:rsidP="00C63011"/>
    <w:p w14:paraId="5A0B4EF7" w14:textId="77777777" w:rsidR="00C63011" w:rsidRPr="00C63011" w:rsidRDefault="00C63011" w:rsidP="00C63011"/>
    <w:p w14:paraId="7EE1318B" w14:textId="77777777" w:rsidR="00C63011" w:rsidRPr="00C63011" w:rsidRDefault="00C63011" w:rsidP="00C63011"/>
    <w:p w14:paraId="20369D34" w14:textId="77777777" w:rsidR="00C63011" w:rsidRPr="00C63011" w:rsidRDefault="00C63011" w:rsidP="00C63011"/>
    <w:p w14:paraId="6A39A988" w14:textId="77777777" w:rsidR="00C63011" w:rsidRDefault="00C63011" w:rsidP="00C63011"/>
    <w:p w14:paraId="4129B7D9" w14:textId="77777777" w:rsidR="00C63011" w:rsidRDefault="00C63011" w:rsidP="00C63011"/>
    <w:p w14:paraId="787ED9D1" w14:textId="77777777" w:rsidR="00C63011" w:rsidRDefault="00C63011" w:rsidP="00C63011">
      <w:pPr>
        <w:tabs>
          <w:tab w:val="left" w:pos="4350"/>
        </w:tabs>
      </w:pPr>
      <w:r>
        <w:tab/>
      </w:r>
    </w:p>
    <w:p w14:paraId="35772CE6" w14:textId="77777777" w:rsidR="00C63011" w:rsidRDefault="00C63011" w:rsidP="00C63011"/>
    <w:p w14:paraId="380244B4" w14:textId="77777777" w:rsidR="005C5152" w:rsidRPr="00C63011" w:rsidRDefault="005C5152" w:rsidP="00C63011">
      <w:pPr>
        <w:sectPr w:rsidR="005C5152" w:rsidRPr="00C63011" w:rsidSect="00C63011">
          <w:footerReference w:type="default" r:id="rId10"/>
          <w:pgSz w:w="11906" w:h="16838"/>
          <w:pgMar w:top="851" w:right="737" w:bottom="1418" w:left="1418" w:header="709" w:footer="120" w:gutter="0"/>
          <w:pgNumType w:start="7"/>
          <w:cols w:space="708"/>
          <w:docGrid w:linePitch="360"/>
        </w:sectPr>
      </w:pPr>
    </w:p>
    <w:p w14:paraId="4A127C5D" w14:textId="1E0EC51B" w:rsidR="005C5152" w:rsidRPr="0054002E" w:rsidRDefault="005C5152" w:rsidP="0054002E">
      <w:pPr>
        <w:pStyle w:val="Heading1"/>
      </w:pPr>
      <w:bookmarkStart w:id="0" w:name="_Toc247031795"/>
      <w:bookmarkStart w:id="1" w:name="_Toc128122985"/>
      <w:bookmarkStart w:id="2" w:name="_Toc128123369"/>
      <w:bookmarkStart w:id="3" w:name="_Toc190865003"/>
      <w:r w:rsidRPr="0054002E">
        <w:lastRenderedPageBreak/>
        <w:t>Введение</w:t>
      </w:r>
      <w:bookmarkEnd w:id="0"/>
      <w:bookmarkEnd w:id="1"/>
      <w:bookmarkEnd w:id="2"/>
      <w:bookmarkEnd w:id="3"/>
      <w:r w:rsidR="00883FB9" w:rsidRPr="0054002E">
        <w:t xml:space="preserve">  </w:t>
      </w:r>
    </w:p>
    <w:p w14:paraId="4239E6DC" w14:textId="472ED580" w:rsidR="00D7677E" w:rsidRDefault="00413982" w:rsidP="00765782">
      <w:pPr>
        <w:pStyle w:val="a4"/>
        <w:spacing w:line="360" w:lineRule="auto"/>
        <w:ind w:firstLine="680"/>
      </w:pPr>
      <w:r w:rsidRPr="00413982">
        <w:t>Цель</w:t>
      </w:r>
      <w:r w:rsidR="003E5A9A">
        <w:t xml:space="preserve">: </w:t>
      </w:r>
      <w:r w:rsidR="00D4161B">
        <w:rPr>
          <w:szCs w:val="28"/>
        </w:rPr>
        <w:t>н</w:t>
      </w:r>
      <w:r w:rsidR="00D4161B" w:rsidRPr="00D4161B">
        <w:rPr>
          <w:szCs w:val="28"/>
        </w:rPr>
        <w:t>а примере задачи вычисления суммы ряда научиться разрабатывать простейшие параллельные программы средствами OpenMP, а также использовать инструменты для проверки корректности программ Intel Inspector и для профилирования производительности программ Intel VTune Profiler.</w:t>
      </w:r>
    </w:p>
    <w:p w14:paraId="350518FF" w14:textId="77777777" w:rsidR="00413982" w:rsidRDefault="00413982" w:rsidP="00765782">
      <w:pPr>
        <w:pStyle w:val="a4"/>
        <w:spacing w:line="360" w:lineRule="auto"/>
        <w:ind w:firstLine="680"/>
      </w:pPr>
      <w:r>
        <w:t>Задачи работы:</w:t>
      </w:r>
    </w:p>
    <w:p w14:paraId="2A3DA828" w14:textId="77777777" w:rsidR="00D4161B" w:rsidRDefault="00D4161B" w:rsidP="00765782">
      <w:pPr>
        <w:pStyle w:val="a4"/>
        <w:spacing w:line="360" w:lineRule="auto"/>
        <w:ind w:firstLine="680"/>
      </w:pPr>
      <w:r w:rsidRPr="00D4161B">
        <w:t xml:space="preserve">1. Используя последовательную программу с лучшими ключами оптимизации (без автораспараллеливания) из лаб. раб. №1 подобрать N, при котором программа работает ~ 30 с. </w:t>
      </w:r>
    </w:p>
    <w:p w14:paraId="3FB764C2" w14:textId="77777777" w:rsidR="00D4161B" w:rsidRDefault="00D4161B" w:rsidP="00765782">
      <w:pPr>
        <w:pStyle w:val="a4"/>
        <w:spacing w:line="360" w:lineRule="auto"/>
        <w:ind w:firstLine="680"/>
      </w:pPr>
      <w:r w:rsidRPr="00D4161B">
        <w:t xml:space="preserve">2. Оценить эффективность векторизации программы с помощью Intel Advisor и при необходимости обновить размерность N. </w:t>
      </w:r>
    </w:p>
    <w:p w14:paraId="3C049FE4" w14:textId="77777777" w:rsidR="00D4161B" w:rsidRDefault="00D4161B" w:rsidP="00765782">
      <w:pPr>
        <w:pStyle w:val="a4"/>
        <w:spacing w:line="360" w:lineRule="auto"/>
        <w:ind w:firstLine="680"/>
      </w:pPr>
      <w:r w:rsidRPr="00D4161B">
        <w:t xml:space="preserve">3. Выполнить распараллеливание последовательной программы путем включения в её код директив OpenMP. Проанализировать корректность распараллеливания с помощью Intel Inspector и при необходимости внести исправления. </w:t>
      </w:r>
    </w:p>
    <w:p w14:paraId="1C3EE62E" w14:textId="77777777" w:rsidR="00D4161B" w:rsidRDefault="00D4161B" w:rsidP="00765782">
      <w:pPr>
        <w:pStyle w:val="a4"/>
        <w:spacing w:line="360" w:lineRule="auto"/>
        <w:ind w:firstLine="680"/>
      </w:pPr>
      <w:r w:rsidRPr="00D4161B">
        <w:t xml:space="preserve">4. Проанализировать производительность параллельной программы с помощью инструмента Intel VTune Profiler и при необходимости внести исправления. </w:t>
      </w:r>
    </w:p>
    <w:p w14:paraId="48920544" w14:textId="1876AFB1" w:rsidR="00D4161B" w:rsidRDefault="00D4161B" w:rsidP="00765782">
      <w:pPr>
        <w:pStyle w:val="a4"/>
        <w:spacing w:line="360" w:lineRule="auto"/>
        <w:ind w:firstLine="680"/>
      </w:pPr>
      <w:r w:rsidRPr="00D4161B">
        <w:t>5. Вычислить ускорение и эффективность отлаженной и оптимизированной параллельной программы, полученные данные занести в таблицу. Построить графики зависимостей ускорения и эффективности от числа потоков.</w:t>
      </w:r>
    </w:p>
    <w:p w14:paraId="1D978A5B" w14:textId="05703D4F" w:rsidR="005C5152" w:rsidRDefault="003E5A9A" w:rsidP="00765782">
      <w:pPr>
        <w:pStyle w:val="Heading1"/>
        <w:jc w:val="both"/>
      </w:pPr>
      <w:bookmarkStart w:id="4" w:name="_Toc190865004"/>
      <w:r>
        <w:lastRenderedPageBreak/>
        <w:t>Теоретическая часть</w:t>
      </w:r>
      <w:bookmarkEnd w:id="4"/>
    </w:p>
    <w:p w14:paraId="070B8997" w14:textId="4A27072E" w:rsid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C20495">
        <w:rPr>
          <w:sz w:val="28"/>
          <w:szCs w:val="28"/>
        </w:rPr>
        <w:tab/>
      </w:r>
      <w:r w:rsidRPr="00A73531">
        <w:rPr>
          <w:sz w:val="28"/>
          <w:szCs w:val="28"/>
        </w:rPr>
        <w:t>Классический оптимизирующий компилятор от Intel. Входит в состав Intel OneAPI HPC Toolkit. В среде Windows возможна интеграция в Visual Studio.</w:t>
      </w:r>
    </w:p>
    <w:p w14:paraId="2D0DD32D" w14:textId="77777777" w:rsid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 xml:space="preserve">В Linux сборка осуществляется в консоли командой: </w:t>
      </w:r>
    </w:p>
    <w:p w14:paraId="5BCC9A99" w14:textId="5525FAA8" w:rsidR="00A73531" w:rsidRPr="00A73531" w:rsidRDefault="00A73531" w:rsidP="00765782">
      <w:pPr>
        <w:spacing w:line="360" w:lineRule="auto"/>
        <w:ind w:firstLine="706"/>
        <w:contextualSpacing/>
        <w:jc w:val="both"/>
        <w:rPr>
          <w:b/>
          <w:bCs/>
          <w:sz w:val="28"/>
          <w:szCs w:val="28"/>
        </w:rPr>
      </w:pPr>
      <w:r w:rsidRPr="00A73531">
        <w:rPr>
          <w:b/>
          <w:bCs/>
          <w:sz w:val="28"/>
          <w:szCs w:val="28"/>
        </w:rPr>
        <w:t>icc/icpc –ключ_оптимизации имя_файла.c/cpp</w:t>
      </w:r>
    </w:p>
    <w:p w14:paraId="60AA1895" w14:textId="77777777" w:rsidR="00A73531" w:rsidRPr="00A73531" w:rsidRDefault="00A73531" w:rsidP="00765782">
      <w:pPr>
        <w:spacing w:line="360" w:lineRule="auto"/>
        <w:ind w:firstLine="706"/>
        <w:contextualSpacing/>
        <w:jc w:val="both"/>
        <w:rPr>
          <w:sz w:val="28"/>
          <w:szCs w:val="28"/>
        </w:rPr>
      </w:pPr>
      <w:r w:rsidRPr="00A73531">
        <w:rPr>
          <w:sz w:val="28"/>
          <w:szCs w:val="28"/>
        </w:rPr>
        <w:tab/>
        <w:t>Ключи оптимизации:</w:t>
      </w:r>
    </w:p>
    <w:p w14:paraId="787DE4D7" w14:textId="77777777" w:rsidR="00A73531" w:rsidRP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/Od (O0 в Linux) – отключение оптимизаций</w:t>
      </w:r>
    </w:p>
    <w:p w14:paraId="10C10EB5" w14:textId="77777777" w:rsidR="00A73531" w:rsidRP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/O1 – оптимизация по размеру</w:t>
      </w:r>
    </w:p>
    <w:p w14:paraId="595E004E" w14:textId="77777777" w:rsidR="00A73531" w:rsidRP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/O2 – максимизация скорости</w:t>
      </w:r>
    </w:p>
    <w:p w14:paraId="063EA647" w14:textId="77777777" w:rsidR="00A73531" w:rsidRP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/O3 – задействует оптимизации из /O2 и дополнительно более агрессивные методы оптимизации циклов и доступа к памяти,</w:t>
      </w:r>
    </w:p>
    <w:p w14:paraId="2C7DA186" w14:textId="77777777" w:rsidR="00A73531" w:rsidRP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/Ox – полная оптимизация</w:t>
      </w:r>
    </w:p>
    <w:p w14:paraId="6AAA6034" w14:textId="77777777" w:rsidR="00A73531" w:rsidRP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/QxHost - обеспечивает генерацию максимально современных векторных инструкций, поддерживаемых платформой</w:t>
      </w:r>
    </w:p>
    <w:p w14:paraId="25399285" w14:textId="60E6FDD0" w:rsidR="00A73531" w:rsidRDefault="00A73531" w:rsidP="00E0071C">
      <w:pPr>
        <w:pStyle w:val="ListParagraph"/>
        <w:numPr>
          <w:ilvl w:val="0"/>
          <w:numId w:val="9"/>
        </w:numPr>
        <w:spacing w:line="360" w:lineRule="auto"/>
        <w:ind w:firstLine="706"/>
        <w:jc w:val="both"/>
        <w:rPr>
          <w:szCs w:val="28"/>
        </w:rPr>
      </w:pPr>
      <w:r w:rsidRPr="00A73531">
        <w:rPr>
          <w:szCs w:val="28"/>
        </w:rPr>
        <w:t>/Qparallel – автоматическое распараллеливание (происходит при выполнении определенных условий)</w:t>
      </w:r>
    </w:p>
    <w:p w14:paraId="1F5B217D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</w:rPr>
        <w:t>Инструмент Intel Advisor XE является помощником разработчика многопоточных приложений. Он дает советы разработчику по использованию многопоточных технологий в приложении, автоматизируя анализ исходного кода, необходимый для быстрого и корректного внедрения многопоточных технологий в приложении.</w:t>
      </w:r>
    </w:p>
    <w:p w14:paraId="06207B06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</w:rPr>
        <w:tab/>
        <w:t>OpenMP Application Program Interface - стандартизованный интерфейс разработки параллельных приложений для систем с общей памятью. Стандарт OpenMP определяет:</w:t>
      </w:r>
    </w:p>
    <w:p w14:paraId="271C5B04" w14:textId="77777777" w:rsidR="00230BA5" w:rsidRPr="00230BA5" w:rsidRDefault="00230BA5" w:rsidP="00230BA5">
      <w:pPr>
        <w:pStyle w:val="ListParagraph"/>
        <w:numPr>
          <w:ilvl w:val="0"/>
          <w:numId w:val="11"/>
        </w:numPr>
        <w:spacing w:line="360" w:lineRule="auto"/>
        <w:ind w:firstLine="706"/>
        <w:contextualSpacing w:val="0"/>
        <w:jc w:val="both"/>
        <w:rPr>
          <w:szCs w:val="28"/>
        </w:rPr>
      </w:pPr>
      <w:r w:rsidRPr="00230BA5">
        <w:rPr>
          <w:szCs w:val="28"/>
        </w:rPr>
        <w:t>Директивы компилятора.</w:t>
      </w:r>
    </w:p>
    <w:p w14:paraId="05DC6706" w14:textId="77777777" w:rsidR="00230BA5" w:rsidRPr="00230BA5" w:rsidRDefault="00230BA5" w:rsidP="00230BA5">
      <w:pPr>
        <w:pStyle w:val="ListParagraph"/>
        <w:numPr>
          <w:ilvl w:val="0"/>
          <w:numId w:val="11"/>
        </w:numPr>
        <w:spacing w:line="360" w:lineRule="auto"/>
        <w:ind w:firstLine="706"/>
        <w:contextualSpacing w:val="0"/>
        <w:jc w:val="both"/>
        <w:rPr>
          <w:szCs w:val="28"/>
        </w:rPr>
      </w:pPr>
      <w:r w:rsidRPr="00230BA5">
        <w:rPr>
          <w:szCs w:val="28"/>
        </w:rPr>
        <w:t xml:space="preserve">Функции библиотеки времени исполнения. </w:t>
      </w:r>
    </w:p>
    <w:p w14:paraId="7368F7FD" w14:textId="77777777" w:rsidR="00230BA5" w:rsidRPr="00230BA5" w:rsidRDefault="00230BA5" w:rsidP="00230BA5">
      <w:pPr>
        <w:pStyle w:val="ListParagraph"/>
        <w:numPr>
          <w:ilvl w:val="0"/>
          <w:numId w:val="11"/>
        </w:numPr>
        <w:spacing w:line="360" w:lineRule="auto"/>
        <w:ind w:firstLine="706"/>
        <w:contextualSpacing w:val="0"/>
        <w:jc w:val="both"/>
        <w:rPr>
          <w:szCs w:val="28"/>
        </w:rPr>
      </w:pPr>
      <w:r w:rsidRPr="00230BA5">
        <w:rPr>
          <w:szCs w:val="28"/>
        </w:rPr>
        <w:t xml:space="preserve">Переменные окружения. </w:t>
      </w:r>
    </w:p>
    <w:p w14:paraId="1CFEA890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  <w:lang w:val="en-US"/>
        </w:rPr>
        <w:tab/>
      </w:r>
      <w:r w:rsidRPr="00230BA5">
        <w:rPr>
          <w:sz w:val="28"/>
          <w:szCs w:val="28"/>
        </w:rPr>
        <w:t>Анализ полученных результатов распараллеливания:</w:t>
      </w:r>
    </w:p>
    <w:p w14:paraId="70955555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sz w:val="28"/>
          <w:szCs w:val="28"/>
        </w:rPr>
        <w:lastRenderedPageBreak/>
        <w:tab/>
      </w:r>
      <w:r w:rsidRPr="00230BA5">
        <w:rPr>
          <w:i/>
          <w:iCs/>
          <w:sz w:val="28"/>
          <w:szCs w:val="28"/>
        </w:rPr>
        <w:t>Определение</w:t>
      </w:r>
      <w:r w:rsidRPr="00230BA5">
        <w:rPr>
          <w:sz w:val="28"/>
          <w:szCs w:val="28"/>
        </w:rPr>
        <w:t xml:space="preserve">. Отношение времени выполнения параллельной программы на одном процессоре (ядре)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230BA5">
        <w:rPr>
          <w:sz w:val="28"/>
          <w:szCs w:val="28"/>
        </w:rPr>
        <w:t xml:space="preserve"> ко времени выполнения параллельной программы на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процессорах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230BA5">
        <w:rPr>
          <w:sz w:val="28"/>
          <w:szCs w:val="28"/>
        </w:rPr>
        <w:t xml:space="preserve"> называется ускорением при использовании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процессоров: </w:t>
      </w:r>
    </w:p>
    <w:p w14:paraId="2BF7807C" w14:textId="77777777" w:rsidR="00230BA5" w:rsidRPr="00230BA5" w:rsidRDefault="00000000" w:rsidP="00230BA5">
      <w:pPr>
        <w:spacing w:line="360" w:lineRule="auto"/>
        <w:ind w:firstLine="706"/>
        <w:jc w:val="both"/>
        <w:rPr>
          <w:i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den>
          </m:f>
        </m:oMath>
      </m:oMathPara>
    </w:p>
    <w:p w14:paraId="5108F062" w14:textId="77777777" w:rsidR="00230BA5" w:rsidRPr="00230BA5" w:rsidRDefault="00230BA5" w:rsidP="00230BA5">
      <w:pPr>
        <w:spacing w:line="360" w:lineRule="auto"/>
        <w:ind w:firstLine="706"/>
        <w:jc w:val="both"/>
        <w:rPr>
          <w:sz w:val="28"/>
          <w:szCs w:val="28"/>
        </w:rPr>
      </w:pPr>
      <w:r w:rsidRPr="00230BA5">
        <w:rPr>
          <w:i/>
          <w:iCs/>
          <w:sz w:val="28"/>
          <w:szCs w:val="28"/>
        </w:rPr>
        <w:tab/>
        <w:t>Определение</w:t>
      </w:r>
      <w:r w:rsidRPr="00230BA5">
        <w:rPr>
          <w:sz w:val="28"/>
          <w:szCs w:val="28"/>
        </w:rPr>
        <w:t xml:space="preserve">. Отношение ускорения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230BA5">
        <w:rPr>
          <w:sz w:val="28"/>
          <w:szCs w:val="28"/>
        </w:rPr>
        <w:t xml:space="preserve"> к количеству процессоров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называется эффективностью при использовании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30BA5">
        <w:rPr>
          <w:sz w:val="28"/>
          <w:szCs w:val="28"/>
        </w:rPr>
        <w:t xml:space="preserve"> процессоров: </w:t>
      </w:r>
    </w:p>
    <w:p w14:paraId="5EFAC98C" w14:textId="77777777" w:rsidR="00230BA5" w:rsidRPr="00230BA5" w:rsidRDefault="00000000" w:rsidP="00230BA5">
      <w:pPr>
        <w:spacing w:line="360" w:lineRule="auto"/>
        <w:ind w:firstLine="706"/>
        <w:jc w:val="both"/>
        <w:rPr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den>
          </m:f>
        </m:oMath>
      </m:oMathPara>
    </w:p>
    <w:p w14:paraId="77C73B48" w14:textId="77777777" w:rsidR="00230BA5" w:rsidRPr="00230BA5" w:rsidRDefault="00230BA5" w:rsidP="00230BA5">
      <w:pPr>
        <w:spacing w:line="360" w:lineRule="auto"/>
        <w:ind w:left="720"/>
        <w:jc w:val="both"/>
        <w:rPr>
          <w:szCs w:val="28"/>
        </w:rPr>
      </w:pPr>
    </w:p>
    <w:p w14:paraId="4E1175AC" w14:textId="60E6FDD0" w:rsidR="00765782" w:rsidRDefault="00765782" w:rsidP="00765782">
      <w:pPr>
        <w:pStyle w:val="Heading1"/>
      </w:pPr>
      <w:bookmarkStart w:id="5" w:name="_Toc190865005"/>
      <w:r>
        <w:lastRenderedPageBreak/>
        <w:t>Практическая часть</w:t>
      </w:r>
      <w:bookmarkEnd w:id="5"/>
    </w:p>
    <w:p w14:paraId="1BD2FFD9" w14:textId="3E79B769" w:rsidR="00765782" w:rsidRPr="00765782" w:rsidRDefault="00765782" w:rsidP="00765782">
      <w:pPr>
        <w:spacing w:line="360" w:lineRule="auto"/>
        <w:ind w:firstLine="706"/>
        <w:jc w:val="both"/>
        <w:rPr>
          <w:sz w:val="28"/>
          <w:szCs w:val="28"/>
        </w:rPr>
      </w:pPr>
      <w:r w:rsidRPr="00765782">
        <w:rPr>
          <w:sz w:val="28"/>
          <w:szCs w:val="28"/>
        </w:rPr>
        <w:t>Индивидуальное задание (рисунок 1)</w:t>
      </w:r>
    </w:p>
    <w:p w14:paraId="23BAB81A" w14:textId="4C3BA250" w:rsidR="00765782" w:rsidRDefault="00765782" w:rsidP="00765782">
      <w:pPr>
        <w:jc w:val="center"/>
      </w:pPr>
      <w:r w:rsidRPr="00765782">
        <w:rPr>
          <w:noProof/>
        </w:rPr>
        <w:drawing>
          <wp:inline distT="0" distB="0" distL="0" distR="0" wp14:anchorId="26CEB34D" wp14:editId="2EDE39BF">
            <wp:extent cx="1729890" cy="586791"/>
            <wp:effectExtent l="0" t="0" r="381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813" r="1"/>
                    <a:stretch/>
                  </pic:blipFill>
                  <pic:spPr>
                    <a:xfrm>
                      <a:off x="0" y="0"/>
                      <a:ext cx="172989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6699" w14:textId="39A4CE37" w:rsidR="00765782" w:rsidRDefault="00765782" w:rsidP="00765782">
      <w:pPr>
        <w:jc w:val="center"/>
        <w:rPr>
          <w:sz w:val="28"/>
          <w:szCs w:val="28"/>
        </w:rPr>
      </w:pPr>
      <w:r w:rsidRPr="00765782">
        <w:rPr>
          <w:sz w:val="28"/>
          <w:szCs w:val="28"/>
        </w:rPr>
        <w:t>Рисунок 1</w:t>
      </w:r>
      <w:r w:rsidR="00A241BE">
        <w:rPr>
          <w:sz w:val="28"/>
          <w:szCs w:val="28"/>
        </w:rPr>
        <w:t xml:space="preserve"> – ряд по варианту</w:t>
      </w:r>
    </w:p>
    <w:p w14:paraId="64C51D1F" w14:textId="33701CDE" w:rsidR="00C00AE7" w:rsidRDefault="00C00AE7" w:rsidP="00C00AE7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Правильность работы разработанной программы проверена с помощью интернет – калькулятора (рисунок 2</w:t>
      </w:r>
      <w:r w:rsidR="00DF1E12">
        <w:rPr>
          <w:sz w:val="28"/>
          <w:szCs w:val="28"/>
        </w:rPr>
        <w:t>,</w:t>
      </w:r>
      <w:r w:rsidR="00DF1E12" w:rsidRPr="00DF1E12">
        <w:rPr>
          <w:sz w:val="28"/>
          <w:szCs w:val="28"/>
        </w:rPr>
        <w:t xml:space="preserve"> </w:t>
      </w:r>
      <w:r w:rsidR="00DF1E12">
        <w:rPr>
          <w:sz w:val="28"/>
          <w:szCs w:val="28"/>
        </w:rPr>
        <w:t>3</w:t>
      </w:r>
      <w:r>
        <w:rPr>
          <w:sz w:val="28"/>
          <w:szCs w:val="28"/>
        </w:rPr>
        <w:t>).</w:t>
      </w:r>
    </w:p>
    <w:p w14:paraId="09D937E2" w14:textId="1D158051" w:rsidR="00C00AE7" w:rsidRDefault="00C00AE7" w:rsidP="00C00AE7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D422619" wp14:editId="25C46E6C">
            <wp:extent cx="3335504" cy="1912843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20" cy="193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0339" w14:textId="48DDE3DF" w:rsidR="00C00AE7" w:rsidRDefault="00C00AE7" w:rsidP="00C00AE7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A241BE">
        <w:rPr>
          <w:sz w:val="28"/>
          <w:szCs w:val="28"/>
        </w:rPr>
        <w:t xml:space="preserve"> – сумма ряда в калькуляторе</w:t>
      </w:r>
    </w:p>
    <w:p w14:paraId="012BEEE0" w14:textId="0A3AD213" w:rsidR="00BA1F7E" w:rsidRDefault="00BA1F7E" w:rsidP="00BA1F7E">
      <w:pPr>
        <w:spacing w:line="360" w:lineRule="auto"/>
        <w:ind w:firstLine="706"/>
        <w:jc w:val="center"/>
        <w:rPr>
          <w:sz w:val="28"/>
          <w:szCs w:val="28"/>
        </w:rPr>
      </w:pPr>
      <w:r w:rsidRPr="00BA1F7E">
        <w:rPr>
          <w:noProof/>
          <w:sz w:val="28"/>
          <w:szCs w:val="28"/>
        </w:rPr>
        <w:drawing>
          <wp:inline distT="0" distB="0" distL="0" distR="0" wp14:anchorId="770DB6D5" wp14:editId="642BF63F">
            <wp:extent cx="1371791" cy="352474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E105" w14:textId="43136048" w:rsidR="00BA1F7E" w:rsidRDefault="00BA1F7E" w:rsidP="00BA1F7E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A241BE">
        <w:rPr>
          <w:sz w:val="28"/>
          <w:szCs w:val="28"/>
        </w:rPr>
        <w:t xml:space="preserve"> – вычисленная сумма ряда</w:t>
      </w:r>
    </w:p>
    <w:p w14:paraId="3AACDB68" w14:textId="1D2375D7" w:rsidR="00DD638D" w:rsidRDefault="00DD638D" w:rsidP="00DD638D">
      <w:pPr>
        <w:spacing w:line="360" w:lineRule="auto"/>
        <w:ind w:firstLine="706"/>
        <w:jc w:val="both"/>
        <w:rPr>
          <w:sz w:val="28"/>
          <w:szCs w:val="26"/>
          <w:lang w:val="en-US"/>
        </w:rPr>
      </w:pPr>
      <w:r>
        <w:rPr>
          <w:bCs/>
          <w:sz w:val="28"/>
          <w:szCs w:val="26"/>
        </w:rPr>
        <w:t>Л</w:t>
      </w:r>
      <w:r w:rsidRPr="00DD638D">
        <w:rPr>
          <w:bCs/>
          <w:sz w:val="28"/>
          <w:szCs w:val="26"/>
        </w:rPr>
        <w:t>учшей конфигурацией для всех компиляторов является Release x64, так как она демонстрирует наилучшие показатели производительности и оптимизации</w:t>
      </w:r>
      <w:r w:rsidR="00547411" w:rsidRPr="00547411">
        <w:rPr>
          <w:bCs/>
          <w:sz w:val="28"/>
          <w:szCs w:val="26"/>
        </w:rPr>
        <w:t xml:space="preserve">. </w:t>
      </w:r>
      <w:r>
        <w:rPr>
          <w:sz w:val="28"/>
          <w:szCs w:val="26"/>
        </w:rPr>
        <w:t>Поэтому следующие тесты проводятся именно на этой конфигурации.</w:t>
      </w:r>
    </w:p>
    <w:p w14:paraId="528C52AF" w14:textId="38DD96B1" w:rsidR="00230BA5" w:rsidRPr="008A51D5" w:rsidRDefault="00230BA5" w:rsidP="00DD638D">
      <w:pPr>
        <w:spacing w:line="360" w:lineRule="auto"/>
        <w:ind w:firstLine="706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При  </w:t>
      </w:r>
      <w:r>
        <w:rPr>
          <w:sz w:val="28"/>
          <w:szCs w:val="26"/>
          <w:lang w:val="en-US"/>
        </w:rPr>
        <w:t>N</w:t>
      </w:r>
      <w:proofErr w:type="gramEnd"/>
      <w:r w:rsidRPr="008A51D5">
        <w:rPr>
          <w:sz w:val="28"/>
          <w:szCs w:val="26"/>
        </w:rPr>
        <w:t xml:space="preserve"> = </w:t>
      </w:r>
      <w:r w:rsidR="008A51D5" w:rsidRPr="008A51D5">
        <w:rPr>
          <w:sz w:val="28"/>
          <w:szCs w:val="26"/>
        </w:rPr>
        <w:t>4400000000</w:t>
      </w:r>
      <w:r w:rsidR="008A51D5">
        <w:rPr>
          <w:sz w:val="28"/>
          <w:szCs w:val="26"/>
        </w:rPr>
        <w:t xml:space="preserve"> время работы программы составило 32 секунды (Рисунок 4)</w:t>
      </w:r>
    </w:p>
    <w:p w14:paraId="005F45BF" w14:textId="3D65588A" w:rsidR="00230BA5" w:rsidRDefault="00230BA5" w:rsidP="00230BA5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896F15" wp14:editId="1DAD8B44">
            <wp:extent cx="5240239" cy="1615440"/>
            <wp:effectExtent l="0" t="0" r="0" b="381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07" cy="162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8307" w14:textId="7470A468" w:rsidR="008A51D5" w:rsidRDefault="008A51D5" w:rsidP="008A51D5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пример работы программы</w:t>
      </w:r>
    </w:p>
    <w:p w14:paraId="384B392F" w14:textId="7D66CF4B" w:rsidR="008A51D5" w:rsidRDefault="008A51D5" w:rsidP="008A51D5">
      <w:pPr>
        <w:spacing w:line="360" w:lineRule="auto"/>
        <w:ind w:firstLine="70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Проверим качество работы программы с помощью </w:t>
      </w:r>
      <w:r>
        <w:rPr>
          <w:sz w:val="28"/>
          <w:szCs w:val="28"/>
          <w:lang w:val="en-US"/>
        </w:rPr>
        <w:t>Intel Adviser</w:t>
      </w:r>
      <w:r>
        <w:rPr>
          <w:sz w:val="28"/>
          <w:szCs w:val="28"/>
        </w:rPr>
        <w:t xml:space="preserve"> (рисунок 5-6)</w:t>
      </w:r>
    </w:p>
    <w:p w14:paraId="5CCFD96C" w14:textId="6A52352D" w:rsidR="008A51D5" w:rsidRDefault="008A51D5" w:rsidP="008A51D5">
      <w:pPr>
        <w:spacing w:line="360" w:lineRule="auto"/>
        <w:ind w:firstLine="706"/>
        <w:jc w:val="center"/>
        <w:rPr>
          <w:sz w:val="28"/>
          <w:szCs w:val="28"/>
        </w:rPr>
      </w:pPr>
      <w:r w:rsidRPr="008A51D5">
        <w:rPr>
          <w:noProof/>
          <w:sz w:val="28"/>
          <w:szCs w:val="28"/>
          <w:lang w:val="en-US"/>
        </w:rPr>
        <w:drawing>
          <wp:inline distT="0" distB="0" distL="0" distR="0" wp14:anchorId="08C0858B" wp14:editId="1A46830F">
            <wp:extent cx="3028818" cy="2682875"/>
            <wp:effectExtent l="0" t="0" r="635" b="317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00"/>
                    <a:stretch/>
                  </pic:blipFill>
                  <pic:spPr bwMode="auto">
                    <a:xfrm>
                      <a:off x="0" y="0"/>
                      <a:ext cx="3034594" cy="268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C5E05" w14:textId="63864B72" w:rsidR="008A51D5" w:rsidRDefault="008A51D5" w:rsidP="008A51D5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результат проверки</w:t>
      </w:r>
    </w:p>
    <w:p w14:paraId="6BB3BD76" w14:textId="790CA9E0" w:rsidR="008A51D5" w:rsidRDefault="008A51D5" w:rsidP="008A51D5">
      <w:pPr>
        <w:spacing w:line="360" w:lineRule="auto"/>
        <w:ind w:firstLine="706"/>
        <w:jc w:val="center"/>
        <w:rPr>
          <w:sz w:val="28"/>
          <w:szCs w:val="28"/>
        </w:rPr>
      </w:pPr>
      <w:r w:rsidRPr="008A51D5">
        <w:rPr>
          <w:noProof/>
          <w:sz w:val="28"/>
          <w:szCs w:val="28"/>
          <w:lang w:val="en-US"/>
        </w:rPr>
        <w:drawing>
          <wp:inline distT="0" distB="0" distL="0" distR="0" wp14:anchorId="64D57343" wp14:editId="444ECA23">
            <wp:extent cx="3822065" cy="3285490"/>
            <wp:effectExtent l="0" t="0" r="698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73"/>
                    <a:stretch/>
                  </pic:blipFill>
                  <pic:spPr bwMode="auto">
                    <a:xfrm>
                      <a:off x="0" y="0"/>
                      <a:ext cx="382206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3AE3E" w14:textId="5AC3988D" w:rsidR="008A51D5" w:rsidRDefault="008A51D5" w:rsidP="008A51D5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результат проверки</w:t>
      </w:r>
    </w:p>
    <w:p w14:paraId="159D08A1" w14:textId="77777777" w:rsidR="008A51D5" w:rsidRPr="00541E05" w:rsidRDefault="008A51D5" w:rsidP="008A51D5">
      <w:pPr>
        <w:pStyle w:val="Caption"/>
        <w:rPr>
          <w:i/>
          <w:iCs/>
          <w:szCs w:val="26"/>
        </w:rPr>
      </w:pPr>
      <w:r>
        <w:rPr>
          <w:szCs w:val="26"/>
        </w:rPr>
        <w:t xml:space="preserve">Теперь с помощью библиотеки </w:t>
      </w:r>
      <w:r>
        <w:rPr>
          <w:szCs w:val="26"/>
          <w:lang w:val="en-US"/>
        </w:rPr>
        <w:t>OpenMP</w:t>
      </w:r>
      <w:r>
        <w:rPr>
          <w:szCs w:val="26"/>
        </w:rPr>
        <w:t xml:space="preserve"> распараллелим программу, добавив перед циклом директиву #pragma omp parallel for.</w:t>
      </w:r>
    </w:p>
    <w:p w14:paraId="099B3093" w14:textId="77777777" w:rsidR="00543F11" w:rsidRDefault="008A51D5" w:rsidP="008A51D5">
      <w:pPr>
        <w:pStyle w:val="Caption"/>
      </w:pPr>
      <w:r>
        <w:tab/>
        <w:t xml:space="preserve">Время работы программы уменьшилось, но результат стал неверным. </w:t>
      </w:r>
    </w:p>
    <w:p w14:paraId="531B88D7" w14:textId="77777777" w:rsidR="00543F11" w:rsidRPr="008A51D5" w:rsidRDefault="00543F11" w:rsidP="00543F11">
      <w:pPr>
        <w:pStyle w:val="Caption"/>
        <w:jc w:val="center"/>
        <w:rPr>
          <w:i/>
          <w:iCs/>
          <w:szCs w:val="26"/>
          <w:lang w:val="en-US"/>
        </w:rPr>
      </w:pPr>
      <w:r w:rsidRPr="008A51D5">
        <w:rPr>
          <w:i/>
          <w:iCs/>
          <w:noProof/>
          <w:szCs w:val="26"/>
          <w:lang w:val="en-US"/>
        </w:rPr>
        <w:drawing>
          <wp:inline distT="0" distB="0" distL="0" distR="0" wp14:anchorId="37108B1B" wp14:editId="10B54E52">
            <wp:extent cx="1264920" cy="449580"/>
            <wp:effectExtent l="0" t="0" r="0" b="762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D79A5" w14:textId="77777777" w:rsidR="00543F11" w:rsidRDefault="00543F11" w:rsidP="00543F11">
      <w:pPr>
        <w:pStyle w:val="Caption"/>
        <w:jc w:val="center"/>
        <w:rPr>
          <w:i/>
        </w:rPr>
      </w:pPr>
      <w:r w:rsidRPr="00422E18">
        <w:t xml:space="preserve">Рисунок </w:t>
      </w:r>
      <w:r>
        <w:t>7</w:t>
      </w:r>
      <w:r w:rsidRPr="00422E18">
        <w:t xml:space="preserve"> </w:t>
      </w:r>
      <w:r>
        <w:t>- результат работы параллельной программы.</w:t>
      </w:r>
    </w:p>
    <w:p w14:paraId="0E544D06" w14:textId="77777777" w:rsidR="00543F11" w:rsidRDefault="00543F11" w:rsidP="008A51D5">
      <w:pPr>
        <w:pStyle w:val="Caption"/>
      </w:pPr>
    </w:p>
    <w:p w14:paraId="74743B91" w14:textId="6928A805" w:rsidR="008A51D5" w:rsidRDefault="008A51D5" w:rsidP="008A51D5">
      <w:pPr>
        <w:pStyle w:val="Caption"/>
        <w:rPr>
          <w:i/>
          <w:iCs/>
          <w:szCs w:val="26"/>
        </w:rPr>
      </w:pPr>
      <w:r>
        <w:t xml:space="preserve">Проверим программу на </w:t>
      </w:r>
      <w:proofErr w:type="gramStart"/>
      <w:r>
        <w:t>ошибки ,</w:t>
      </w:r>
      <w:proofErr w:type="gramEnd"/>
      <w:r>
        <w:t xml:space="preserve"> используя </w:t>
      </w:r>
      <w:r>
        <w:rPr>
          <w:lang w:val="en-US"/>
        </w:rPr>
        <w:t>Intel</w:t>
      </w:r>
      <w:r w:rsidRPr="00543F11">
        <w:t xml:space="preserve"> </w:t>
      </w:r>
      <w:r>
        <w:rPr>
          <w:lang w:val="en-US"/>
        </w:rPr>
        <w:t>Inspector</w:t>
      </w:r>
      <w:r w:rsidR="00543F11">
        <w:t xml:space="preserve"> (рисунок 8)</w:t>
      </w:r>
      <w:r>
        <w:t>.</w:t>
      </w:r>
    </w:p>
    <w:p w14:paraId="7FD5060B" w14:textId="67F1C340" w:rsidR="00543F11" w:rsidRPr="00543F11" w:rsidRDefault="00543F11" w:rsidP="00543F11">
      <w:pPr>
        <w:pStyle w:val="Caption"/>
        <w:jc w:val="center"/>
        <w:rPr>
          <w:i/>
          <w:iCs/>
          <w:szCs w:val="26"/>
          <w:lang w:val="en-US"/>
        </w:rPr>
      </w:pPr>
      <w:r w:rsidRPr="00543F11">
        <w:rPr>
          <w:i/>
          <w:iCs/>
          <w:noProof/>
          <w:szCs w:val="26"/>
          <w:lang w:val="en-US"/>
        </w:rPr>
        <w:drawing>
          <wp:inline distT="0" distB="0" distL="0" distR="0" wp14:anchorId="2ADD1E02" wp14:editId="59BD0AA9">
            <wp:extent cx="4160520" cy="2506980"/>
            <wp:effectExtent l="0" t="0" r="0" b="762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83" t="9284" r="14224" b="10342"/>
                    <a:stretch/>
                  </pic:blipFill>
                  <pic:spPr bwMode="auto">
                    <a:xfrm>
                      <a:off x="0" y="0"/>
                      <a:ext cx="4160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DE486" w14:textId="709CCD4A" w:rsidR="008A51D5" w:rsidRPr="00543F11" w:rsidRDefault="008A51D5" w:rsidP="008A51D5">
      <w:pPr>
        <w:pStyle w:val="Caption"/>
        <w:jc w:val="center"/>
        <w:rPr>
          <w:i/>
          <w:lang w:val="en-US"/>
        </w:rPr>
      </w:pPr>
      <w:r w:rsidRPr="00422E18">
        <w:t>Рисунок</w:t>
      </w:r>
      <w:r w:rsidRPr="00543F11">
        <w:rPr>
          <w:lang w:val="en-US"/>
        </w:rPr>
        <w:t xml:space="preserve"> </w:t>
      </w:r>
      <w:r w:rsidR="00543F11" w:rsidRPr="00543F11">
        <w:rPr>
          <w:lang w:val="en-US"/>
        </w:rPr>
        <w:t>8 –</w:t>
      </w:r>
      <w:r w:rsidRPr="00543F11">
        <w:rPr>
          <w:lang w:val="en-US"/>
        </w:rPr>
        <w:t xml:space="preserve"> </w:t>
      </w:r>
      <w:r>
        <w:t>Ошибка</w:t>
      </w:r>
      <w:r w:rsidR="00543F11" w:rsidRPr="00543F11">
        <w:rPr>
          <w:lang w:val="en-US"/>
        </w:rPr>
        <w:t xml:space="preserve"> </w:t>
      </w:r>
      <w:r>
        <w:t>в</w:t>
      </w:r>
      <w:r w:rsidRPr="00543F11">
        <w:rPr>
          <w:lang w:val="en-US"/>
        </w:rPr>
        <w:t xml:space="preserve"> </w:t>
      </w:r>
      <w:r>
        <w:rPr>
          <w:lang w:val="en-US"/>
        </w:rPr>
        <w:t>Intel</w:t>
      </w:r>
      <w:r w:rsidRPr="00543F11">
        <w:rPr>
          <w:lang w:val="en-US"/>
        </w:rPr>
        <w:t xml:space="preserve"> </w:t>
      </w:r>
      <w:r>
        <w:rPr>
          <w:lang w:val="en-US"/>
        </w:rPr>
        <w:t>Inspector</w:t>
      </w:r>
      <w:r w:rsidRPr="00543F11">
        <w:rPr>
          <w:lang w:val="en-US"/>
        </w:rPr>
        <w:t>.</w:t>
      </w:r>
    </w:p>
    <w:p w14:paraId="48B2FCE7" w14:textId="26601CF2" w:rsidR="008A51D5" w:rsidRPr="008A51D5" w:rsidRDefault="00543F11" w:rsidP="00543F11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</w:rPr>
        <w:t xml:space="preserve">Исправим ошибку, добавив в директиву </w:t>
      </w:r>
      <w:proofErr w:type="gramStart"/>
      <w:r>
        <w:rPr>
          <w:sz w:val="28"/>
          <w:lang w:val="en-US"/>
        </w:rPr>
        <w:t>reduction</w:t>
      </w:r>
      <w:r w:rsidRPr="000E239C">
        <w:rPr>
          <w:sz w:val="28"/>
        </w:rPr>
        <w:t>(</w:t>
      </w:r>
      <w:proofErr w:type="gramEnd"/>
      <w:r w:rsidRPr="000E239C">
        <w:rPr>
          <w:sz w:val="28"/>
        </w:rPr>
        <w:t xml:space="preserve">+: </w:t>
      </w:r>
      <w:r>
        <w:rPr>
          <w:sz w:val="28"/>
          <w:lang w:val="en-US"/>
        </w:rPr>
        <w:t>sum</w:t>
      </w:r>
      <w:r w:rsidRPr="000E239C">
        <w:rPr>
          <w:sz w:val="28"/>
        </w:rPr>
        <w:t>)</w:t>
      </w:r>
      <w:r>
        <w:rPr>
          <w:sz w:val="28"/>
        </w:rPr>
        <w:t xml:space="preserve"> и </w:t>
      </w:r>
      <w:r>
        <w:rPr>
          <w:sz w:val="28"/>
          <w:lang w:val="en-US"/>
        </w:rPr>
        <w:t>reduction</w:t>
      </w:r>
      <w:r w:rsidRPr="000E239C">
        <w:rPr>
          <w:sz w:val="28"/>
        </w:rPr>
        <w:t>(</w:t>
      </w:r>
      <w:r>
        <w:rPr>
          <w:sz w:val="28"/>
        </w:rPr>
        <w:t>-</w:t>
      </w:r>
      <w:r w:rsidRPr="000E239C">
        <w:rPr>
          <w:sz w:val="28"/>
        </w:rPr>
        <w:t xml:space="preserve">: </w:t>
      </w:r>
      <w:r>
        <w:rPr>
          <w:sz w:val="28"/>
          <w:lang w:val="en-US"/>
        </w:rPr>
        <w:t>sum</w:t>
      </w:r>
      <w:r w:rsidRPr="000E239C">
        <w:rPr>
          <w:sz w:val="28"/>
        </w:rPr>
        <w:t>)</w:t>
      </w:r>
      <w:r>
        <w:rPr>
          <w:sz w:val="28"/>
        </w:rPr>
        <w:t xml:space="preserve">, что позволяет </w:t>
      </w:r>
      <w:r>
        <w:rPr>
          <w:sz w:val="28"/>
          <w:lang w:val="en-US"/>
        </w:rPr>
        <w:t>OpenMP</w:t>
      </w:r>
      <w:r>
        <w:rPr>
          <w:sz w:val="28"/>
        </w:rPr>
        <w:t xml:space="preserve"> создать для каждого из 4 потоков свою переменную </w:t>
      </w:r>
      <w:r>
        <w:rPr>
          <w:sz w:val="28"/>
          <w:lang w:val="en-US"/>
        </w:rPr>
        <w:t>sum</w:t>
      </w:r>
      <w:r>
        <w:rPr>
          <w:sz w:val="28"/>
        </w:rPr>
        <w:t xml:space="preserve">, а после выполнения параллельных вычислений сложить результат. Затем ещё раз проверим программу на ошибки в </w:t>
      </w:r>
      <w:r>
        <w:rPr>
          <w:sz w:val="28"/>
          <w:lang w:val="en-US"/>
        </w:rPr>
        <w:t>Intel</w:t>
      </w:r>
      <w:r w:rsidRPr="0008109B">
        <w:rPr>
          <w:sz w:val="28"/>
        </w:rPr>
        <w:t xml:space="preserve"> </w:t>
      </w:r>
      <w:r>
        <w:rPr>
          <w:sz w:val="28"/>
          <w:lang w:val="en-US"/>
        </w:rPr>
        <w:t>Inspector</w:t>
      </w:r>
      <w:r>
        <w:rPr>
          <w:sz w:val="28"/>
        </w:rPr>
        <w:t xml:space="preserve"> (рисунок 9).</w:t>
      </w:r>
    </w:p>
    <w:p w14:paraId="40E24092" w14:textId="50C48A14" w:rsidR="00543F11" w:rsidRDefault="00543F11" w:rsidP="00543F11">
      <w:pPr>
        <w:spacing w:line="360" w:lineRule="auto"/>
        <w:ind w:firstLine="706"/>
        <w:jc w:val="center"/>
        <w:rPr>
          <w:sz w:val="28"/>
          <w:szCs w:val="28"/>
        </w:rPr>
      </w:pPr>
      <w:r w:rsidRPr="00543F11">
        <w:rPr>
          <w:noProof/>
          <w:sz w:val="28"/>
          <w:szCs w:val="28"/>
          <w:lang w:val="en-US"/>
        </w:rPr>
        <w:drawing>
          <wp:inline distT="0" distB="0" distL="0" distR="0" wp14:anchorId="764B46A6" wp14:editId="51BA25A2">
            <wp:extent cx="5315483" cy="3157890"/>
            <wp:effectExtent l="0" t="0" r="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483" cy="315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8883" w14:textId="537414C9" w:rsidR="00543F11" w:rsidRDefault="00543F11" w:rsidP="00543F11">
      <w:pPr>
        <w:spacing w:line="360" w:lineRule="auto"/>
        <w:ind w:firstLine="706"/>
        <w:jc w:val="center"/>
        <w:rPr>
          <w:sz w:val="28"/>
        </w:rPr>
      </w:pPr>
      <w:r>
        <w:rPr>
          <w:sz w:val="28"/>
          <w:szCs w:val="28"/>
        </w:rPr>
        <w:t xml:space="preserve">Рисунок 9 – проверка программы в </w:t>
      </w:r>
      <w:r>
        <w:rPr>
          <w:sz w:val="28"/>
          <w:lang w:val="en-US"/>
        </w:rPr>
        <w:t>Intel</w:t>
      </w:r>
      <w:r w:rsidRPr="0008109B">
        <w:rPr>
          <w:sz w:val="28"/>
        </w:rPr>
        <w:t xml:space="preserve"> </w:t>
      </w:r>
      <w:r>
        <w:rPr>
          <w:sz w:val="28"/>
          <w:lang w:val="en-US"/>
        </w:rPr>
        <w:t>Inspector</w:t>
      </w:r>
    </w:p>
    <w:p w14:paraId="0239364D" w14:textId="3F1A804F" w:rsidR="00543F11" w:rsidRDefault="00543F11" w:rsidP="00543F11">
      <w:pPr>
        <w:spacing w:line="360" w:lineRule="auto"/>
        <w:ind w:firstLine="706"/>
        <w:rPr>
          <w:sz w:val="28"/>
        </w:rPr>
      </w:pPr>
      <w:r>
        <w:rPr>
          <w:sz w:val="28"/>
        </w:rPr>
        <w:t>Теперь проверим качество распараллеливания в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Intel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VTune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Profiler</w:t>
      </w:r>
      <w:r>
        <w:rPr>
          <w:sz w:val="28"/>
        </w:rPr>
        <w:t xml:space="preserve"> (рисунок 10 - 11)</w:t>
      </w:r>
      <w:r w:rsidRPr="00F6283A">
        <w:rPr>
          <w:sz w:val="28"/>
        </w:rPr>
        <w:t>.</w:t>
      </w:r>
    </w:p>
    <w:p w14:paraId="53EFFBCD" w14:textId="77777777" w:rsidR="00543F11" w:rsidRPr="00543F11" w:rsidRDefault="00543F11" w:rsidP="00543F11">
      <w:pPr>
        <w:spacing w:line="360" w:lineRule="auto"/>
        <w:ind w:firstLine="706"/>
        <w:rPr>
          <w:sz w:val="28"/>
          <w:szCs w:val="28"/>
        </w:rPr>
      </w:pPr>
    </w:p>
    <w:p w14:paraId="1F5D125D" w14:textId="6BFD8FD3" w:rsidR="00543F11" w:rsidRPr="00543F11" w:rsidRDefault="00543F11" w:rsidP="00543F11">
      <w:pPr>
        <w:spacing w:line="360" w:lineRule="auto"/>
        <w:ind w:firstLine="706"/>
        <w:jc w:val="center"/>
        <w:rPr>
          <w:sz w:val="28"/>
          <w:szCs w:val="28"/>
          <w:lang w:val="en-US"/>
        </w:rPr>
      </w:pPr>
      <w:r w:rsidRPr="00543F1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D8CD890" wp14:editId="72B9B761">
            <wp:extent cx="4279900" cy="3357245"/>
            <wp:effectExtent l="0" t="0" r="635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81"/>
                    <a:stretch/>
                  </pic:blipFill>
                  <pic:spPr bwMode="auto">
                    <a:xfrm>
                      <a:off x="0" y="0"/>
                      <a:ext cx="42799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78393" w14:textId="7AE8E741" w:rsidR="008A51D5" w:rsidRDefault="00543F11" w:rsidP="008A51D5">
      <w:pPr>
        <w:spacing w:line="360" w:lineRule="auto"/>
        <w:ind w:firstLine="706"/>
        <w:jc w:val="center"/>
        <w:rPr>
          <w:sz w:val="28"/>
        </w:rPr>
      </w:pPr>
      <w:r>
        <w:rPr>
          <w:sz w:val="28"/>
          <w:szCs w:val="28"/>
        </w:rPr>
        <w:t xml:space="preserve">Рисунок 10 - </w:t>
      </w:r>
      <w:r>
        <w:rPr>
          <w:sz w:val="28"/>
        </w:rPr>
        <w:t xml:space="preserve">результат проверки в </w:t>
      </w:r>
      <w:r>
        <w:rPr>
          <w:sz w:val="28"/>
          <w:lang w:val="en-US"/>
        </w:rPr>
        <w:t>Intel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VTune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Profiler</w:t>
      </w:r>
      <w:r>
        <w:rPr>
          <w:sz w:val="28"/>
        </w:rPr>
        <w:t>.</w:t>
      </w:r>
    </w:p>
    <w:p w14:paraId="17573F5C" w14:textId="572BB886" w:rsidR="00543F11" w:rsidRDefault="00543F11" w:rsidP="00543F11">
      <w:pPr>
        <w:spacing w:line="360" w:lineRule="auto"/>
        <w:ind w:firstLine="706"/>
        <w:jc w:val="center"/>
        <w:rPr>
          <w:sz w:val="28"/>
          <w:szCs w:val="28"/>
        </w:rPr>
      </w:pPr>
      <w:r w:rsidRPr="00543F11">
        <w:rPr>
          <w:noProof/>
          <w:sz w:val="28"/>
          <w:szCs w:val="28"/>
          <w:lang w:val="en-US"/>
        </w:rPr>
        <w:drawing>
          <wp:inline distT="0" distB="0" distL="0" distR="0" wp14:anchorId="0619657E" wp14:editId="4B50B843">
            <wp:extent cx="5368925" cy="1007052"/>
            <wp:effectExtent l="0" t="0" r="3175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526" cy="101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3938" w14:textId="70A71E75" w:rsidR="00543F11" w:rsidRPr="00C20495" w:rsidRDefault="00543F11" w:rsidP="00543F11">
      <w:pPr>
        <w:spacing w:line="360" w:lineRule="auto"/>
        <w:ind w:firstLine="706"/>
        <w:jc w:val="center"/>
        <w:rPr>
          <w:sz w:val="28"/>
        </w:rPr>
      </w:pPr>
      <w:r>
        <w:rPr>
          <w:sz w:val="28"/>
          <w:szCs w:val="28"/>
        </w:rPr>
        <w:t xml:space="preserve">Рисунок 11 - </w:t>
      </w:r>
      <w:r>
        <w:rPr>
          <w:sz w:val="28"/>
        </w:rPr>
        <w:t xml:space="preserve">результат проверки в </w:t>
      </w:r>
      <w:r>
        <w:rPr>
          <w:sz w:val="28"/>
          <w:lang w:val="en-US"/>
        </w:rPr>
        <w:t>Intel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VTune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Profiler</w:t>
      </w:r>
      <w:r>
        <w:rPr>
          <w:sz w:val="28"/>
        </w:rPr>
        <w:t>.</w:t>
      </w:r>
    </w:p>
    <w:p w14:paraId="2888DA6F" w14:textId="1C4224D8" w:rsidR="00D32786" w:rsidRPr="00D32786" w:rsidRDefault="00D32786" w:rsidP="00D32786">
      <w:pPr>
        <w:spacing w:line="360" w:lineRule="auto"/>
        <w:ind w:firstLine="706"/>
        <w:rPr>
          <w:sz w:val="28"/>
        </w:rPr>
      </w:pPr>
      <w:r>
        <w:rPr>
          <w:sz w:val="28"/>
        </w:rPr>
        <w:t>Характеристики центрального процессора показаны на рисунке 12.</w:t>
      </w:r>
    </w:p>
    <w:p w14:paraId="7933AAC5" w14:textId="47286818" w:rsidR="00A241BE" w:rsidRDefault="00A241BE" w:rsidP="00D32786">
      <w:pPr>
        <w:pStyle w:val="NormalWeb"/>
        <w:jc w:val="center"/>
      </w:pPr>
      <w:r>
        <w:rPr>
          <w:noProof/>
        </w:rPr>
        <w:drawing>
          <wp:inline distT="0" distB="0" distL="0" distR="0" wp14:anchorId="6ADB46AF" wp14:editId="7DA9628C">
            <wp:extent cx="4892801" cy="3029290"/>
            <wp:effectExtent l="0" t="0" r="3175" b="0"/>
            <wp:docPr id="66" name="Рисунок 66" descr="D:\student\Documents\directory\ConsoleApplication1\фотографии\загруженные яд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tudent\Documents\directory\ConsoleApplication1\фотографии\загруженные ядра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17" cy="304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2E91" w14:textId="225519F6" w:rsidR="00A241BE" w:rsidRDefault="00A241BE" w:rsidP="00A241BE">
      <w:pPr>
        <w:pStyle w:val="NormalWeb"/>
        <w:jc w:val="center"/>
        <w:rPr>
          <w:sz w:val="28"/>
        </w:rPr>
      </w:pPr>
      <w:r w:rsidRPr="00A241BE">
        <w:rPr>
          <w:sz w:val="28"/>
        </w:rPr>
        <w:t xml:space="preserve">Рисунок </w:t>
      </w:r>
      <w:r w:rsidR="003558B2">
        <w:rPr>
          <w:sz w:val="28"/>
        </w:rPr>
        <w:t>12</w:t>
      </w:r>
      <w:r w:rsidRPr="00A241BE">
        <w:rPr>
          <w:sz w:val="28"/>
        </w:rPr>
        <w:t xml:space="preserve"> – </w:t>
      </w:r>
      <w:r w:rsidR="00543F11" w:rsidRPr="00543F11">
        <w:rPr>
          <w:sz w:val="28"/>
        </w:rPr>
        <w:t>характеристики центрального процессора</w:t>
      </w:r>
    </w:p>
    <w:p w14:paraId="2D240D40" w14:textId="5E71179E" w:rsidR="000C279A" w:rsidRPr="00954BA0" w:rsidRDefault="00954BA0" w:rsidP="00954BA0">
      <w:pPr>
        <w:pStyle w:val="NormalWeb"/>
        <w:jc w:val="both"/>
        <w:rPr>
          <w:sz w:val="28"/>
        </w:rPr>
      </w:pPr>
      <w:r w:rsidRPr="00954BA0">
        <w:rPr>
          <w:sz w:val="28"/>
        </w:rPr>
        <w:lastRenderedPageBreak/>
        <w:t>С использованием спецификатора schedule директивы #pragma omp for оптимизировать загрузку CPU.</w:t>
      </w:r>
    </w:p>
    <w:p w14:paraId="42B20842" w14:textId="40E57C8A" w:rsidR="00954BA0" w:rsidRDefault="00954BA0" w:rsidP="00954BA0">
      <w:pPr>
        <w:pStyle w:val="NormalWeb"/>
        <w:rPr>
          <w:sz w:val="28"/>
          <w:lang w:val="en-US"/>
        </w:rPr>
      </w:pPr>
      <w:r w:rsidRPr="00954BA0">
        <w:rPr>
          <w:sz w:val="28"/>
          <w:lang w:val="en-US"/>
        </w:rPr>
        <w:drawing>
          <wp:inline distT="0" distB="0" distL="0" distR="0" wp14:anchorId="28A45087" wp14:editId="2D84960F">
            <wp:extent cx="6191885" cy="356362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E02F" w14:textId="6804DFA6" w:rsidR="00954BA0" w:rsidRPr="00954BA0" w:rsidRDefault="00954BA0" w:rsidP="00954BA0">
      <w:pPr>
        <w:pStyle w:val="NormalWeb"/>
        <w:jc w:val="center"/>
        <w:rPr>
          <w:sz w:val="28"/>
        </w:rPr>
      </w:pPr>
      <w:r>
        <w:rPr>
          <w:sz w:val="28"/>
        </w:rPr>
        <w:t xml:space="preserve">Рисунок 13 - </w:t>
      </w:r>
      <w:r>
        <w:rPr>
          <w:sz w:val="28"/>
        </w:rPr>
        <w:t xml:space="preserve">результат проверки в </w:t>
      </w:r>
      <w:r>
        <w:rPr>
          <w:sz w:val="28"/>
          <w:lang w:val="en-US"/>
        </w:rPr>
        <w:t>Intel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VTune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Profiler</w:t>
      </w:r>
      <w:r>
        <w:rPr>
          <w:sz w:val="28"/>
        </w:rPr>
        <w:t>.</w:t>
      </w:r>
    </w:p>
    <w:p w14:paraId="5065C920" w14:textId="3CA10C39" w:rsidR="00954BA0" w:rsidRDefault="00954BA0" w:rsidP="00954BA0">
      <w:pPr>
        <w:pStyle w:val="NormalWeb"/>
        <w:rPr>
          <w:sz w:val="28"/>
        </w:rPr>
      </w:pPr>
      <w:r w:rsidRPr="00954BA0">
        <w:rPr>
          <w:sz w:val="28"/>
          <w:lang w:val="en-US"/>
        </w:rPr>
        <w:drawing>
          <wp:inline distT="0" distB="0" distL="0" distR="0" wp14:anchorId="63D07D5A" wp14:editId="5D1D004A">
            <wp:extent cx="6191885" cy="3556635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53C7" w14:textId="31D4BB72" w:rsidR="00954BA0" w:rsidRDefault="00954BA0" w:rsidP="00954BA0">
      <w:pPr>
        <w:pStyle w:val="NormalWeb"/>
        <w:jc w:val="center"/>
        <w:rPr>
          <w:sz w:val="28"/>
        </w:rPr>
      </w:pPr>
      <w:r>
        <w:rPr>
          <w:sz w:val="28"/>
        </w:rPr>
        <w:t xml:space="preserve">Рисунок 13 - результат проверки в </w:t>
      </w:r>
      <w:r>
        <w:rPr>
          <w:sz w:val="28"/>
          <w:lang w:val="en-US"/>
        </w:rPr>
        <w:t>Intel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VTune</w:t>
      </w:r>
      <w:r w:rsidRPr="00F6283A">
        <w:rPr>
          <w:sz w:val="28"/>
        </w:rPr>
        <w:t xml:space="preserve"> </w:t>
      </w:r>
      <w:r>
        <w:rPr>
          <w:sz w:val="28"/>
          <w:lang w:val="en-US"/>
        </w:rPr>
        <w:t>Profiler</w:t>
      </w:r>
      <w:r>
        <w:rPr>
          <w:sz w:val="28"/>
        </w:rPr>
        <w:t>.</w:t>
      </w:r>
    </w:p>
    <w:p w14:paraId="78BB0FC5" w14:textId="1CACD56E" w:rsidR="00954BA0" w:rsidRPr="00954BA0" w:rsidRDefault="00954BA0" w:rsidP="00954BA0">
      <w:pPr>
        <w:spacing w:line="360" w:lineRule="auto"/>
        <w:ind w:firstLine="706"/>
        <w:jc w:val="both"/>
        <w:rPr>
          <w:sz w:val="28"/>
        </w:rPr>
      </w:pPr>
      <w:r w:rsidRPr="00954BA0">
        <w:rPr>
          <w:sz w:val="28"/>
          <w:szCs w:val="28"/>
        </w:rPr>
        <w:lastRenderedPageBreak/>
        <w:t>schedule(auto) – это клауза директивы #pragma omp for в OpenMP, которая позволяет компилятору или среде выполнения самостоятельно выбирать метод планирования итераций цикла между потоками.</w:t>
      </w:r>
    </w:p>
    <w:p w14:paraId="5B457B64" w14:textId="7A8C27D0" w:rsidR="00A241BE" w:rsidRPr="00C20495" w:rsidRDefault="003558B2" w:rsidP="003558B2">
      <w:pPr>
        <w:spacing w:line="360" w:lineRule="auto"/>
        <w:ind w:firstLine="706"/>
        <w:rPr>
          <w:sz w:val="28"/>
        </w:rPr>
      </w:pPr>
      <w:r>
        <w:rPr>
          <w:sz w:val="28"/>
        </w:rPr>
        <w:t>Теперь проверим ускорение и эффективность при использовании от 1 до 4 ядер</w:t>
      </w:r>
      <w:r w:rsidR="00C20495" w:rsidRPr="00C20495">
        <w:rPr>
          <w:sz w:val="28"/>
        </w:rPr>
        <w:t xml:space="preserve"> (</w:t>
      </w:r>
      <w:r w:rsidR="00C20495">
        <w:rPr>
          <w:sz w:val="28"/>
        </w:rPr>
        <w:t>таблица 1</w:t>
      </w:r>
      <w:r w:rsidR="00D853EE">
        <w:rPr>
          <w:sz w:val="28"/>
        </w:rPr>
        <w:t>, графики 1-2</w:t>
      </w:r>
      <w:r w:rsidR="00C20495">
        <w:rPr>
          <w:sz w:val="28"/>
        </w:rPr>
        <w:t>)</w:t>
      </w:r>
      <w:r>
        <w:rPr>
          <w:sz w:val="28"/>
        </w:rPr>
        <w:t>.</w:t>
      </w:r>
    </w:p>
    <w:tbl>
      <w:tblPr>
        <w:tblStyle w:val="TableGrid"/>
        <w:tblW w:w="6280" w:type="dxa"/>
        <w:jc w:val="center"/>
        <w:tblLook w:val="04A0" w:firstRow="1" w:lastRow="0" w:firstColumn="1" w:lastColumn="0" w:noHBand="0" w:noVBand="1"/>
      </w:tblPr>
      <w:tblGrid>
        <w:gridCol w:w="1604"/>
        <w:gridCol w:w="1126"/>
        <w:gridCol w:w="1455"/>
        <w:gridCol w:w="2095"/>
      </w:tblGrid>
      <w:tr w:rsidR="00C20495" w:rsidRPr="0096568C" w14:paraId="33EC86F4" w14:textId="77777777" w:rsidTr="008E394B">
        <w:trPr>
          <w:trHeight w:val="370"/>
          <w:jc w:val="center"/>
        </w:trPr>
        <w:tc>
          <w:tcPr>
            <w:tcW w:w="1604" w:type="dxa"/>
            <w:vMerge w:val="restart"/>
            <w:vAlign w:val="center"/>
          </w:tcPr>
          <w:p w14:paraId="18A5BDCA" w14:textId="77777777" w:rsidR="00C20495" w:rsidRPr="00212532" w:rsidRDefault="00C20495" w:rsidP="008E394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Количество потоков</w:t>
            </w:r>
          </w:p>
        </w:tc>
        <w:tc>
          <w:tcPr>
            <w:tcW w:w="1126" w:type="dxa"/>
            <w:vMerge w:val="restart"/>
            <w:vAlign w:val="center"/>
          </w:tcPr>
          <w:p w14:paraId="296EAB7D" w14:textId="77777777" w:rsidR="00C20495" w:rsidRPr="00212532" w:rsidRDefault="00C20495" w:rsidP="008E394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Время работы</w:t>
            </w:r>
          </w:p>
        </w:tc>
        <w:tc>
          <w:tcPr>
            <w:tcW w:w="1455" w:type="dxa"/>
            <w:vMerge w:val="restart"/>
            <w:vAlign w:val="center"/>
          </w:tcPr>
          <w:p w14:paraId="15B5A5FA" w14:textId="77777777" w:rsidR="00C20495" w:rsidRPr="00212532" w:rsidRDefault="00C20495" w:rsidP="008E394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Ускорение</w:t>
            </w:r>
          </w:p>
        </w:tc>
        <w:tc>
          <w:tcPr>
            <w:tcW w:w="2095" w:type="dxa"/>
            <w:vMerge w:val="restart"/>
            <w:vAlign w:val="center"/>
          </w:tcPr>
          <w:p w14:paraId="74AD358E" w14:textId="77777777" w:rsidR="00C20495" w:rsidRPr="00212532" w:rsidRDefault="00C20495" w:rsidP="008E394B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Эффективность</w:t>
            </w:r>
          </w:p>
        </w:tc>
      </w:tr>
      <w:tr w:rsidR="00C20495" w:rsidRPr="0096568C" w14:paraId="033ECC03" w14:textId="77777777" w:rsidTr="008E394B">
        <w:trPr>
          <w:trHeight w:val="370"/>
          <w:jc w:val="center"/>
        </w:trPr>
        <w:tc>
          <w:tcPr>
            <w:tcW w:w="1604" w:type="dxa"/>
            <w:vMerge/>
            <w:vAlign w:val="center"/>
          </w:tcPr>
          <w:p w14:paraId="14021257" w14:textId="77777777" w:rsidR="00C20495" w:rsidRPr="0096568C" w:rsidRDefault="00C20495" w:rsidP="008E394B">
            <w:pPr>
              <w:jc w:val="center"/>
              <w:rPr>
                <w:szCs w:val="28"/>
              </w:rPr>
            </w:pPr>
          </w:p>
        </w:tc>
        <w:tc>
          <w:tcPr>
            <w:tcW w:w="1126" w:type="dxa"/>
            <w:vMerge/>
            <w:vAlign w:val="center"/>
          </w:tcPr>
          <w:p w14:paraId="2E8642F6" w14:textId="7777777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</w:p>
        </w:tc>
        <w:tc>
          <w:tcPr>
            <w:tcW w:w="1455" w:type="dxa"/>
            <w:vMerge/>
            <w:vAlign w:val="center"/>
          </w:tcPr>
          <w:p w14:paraId="6FC3A969" w14:textId="7777777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</w:p>
        </w:tc>
        <w:tc>
          <w:tcPr>
            <w:tcW w:w="2095" w:type="dxa"/>
            <w:vMerge/>
            <w:vAlign w:val="center"/>
          </w:tcPr>
          <w:p w14:paraId="40471D60" w14:textId="7777777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</w:p>
        </w:tc>
      </w:tr>
      <w:tr w:rsidR="00C20495" w:rsidRPr="0096568C" w14:paraId="510F33DE" w14:textId="77777777" w:rsidTr="008E394B">
        <w:trPr>
          <w:trHeight w:val="327"/>
          <w:jc w:val="center"/>
        </w:trPr>
        <w:tc>
          <w:tcPr>
            <w:tcW w:w="1604" w:type="dxa"/>
            <w:vAlign w:val="center"/>
          </w:tcPr>
          <w:p w14:paraId="1B25444B" w14:textId="7777777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126" w:type="dxa"/>
            <w:vAlign w:val="center"/>
          </w:tcPr>
          <w:p w14:paraId="7FB9A35F" w14:textId="7EA6BD71" w:rsidR="00C20495" w:rsidRPr="000C279A" w:rsidRDefault="00C20495" w:rsidP="008E394B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31.55</w:t>
            </w:r>
          </w:p>
        </w:tc>
        <w:tc>
          <w:tcPr>
            <w:tcW w:w="1455" w:type="dxa"/>
            <w:vAlign w:val="center"/>
          </w:tcPr>
          <w:p w14:paraId="0FBD7837" w14:textId="77777777" w:rsidR="00C20495" w:rsidRPr="00380341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2095" w:type="dxa"/>
            <w:vAlign w:val="center"/>
          </w:tcPr>
          <w:p w14:paraId="72B97D77" w14:textId="77777777" w:rsidR="00C20495" w:rsidRPr="00573958" w:rsidRDefault="00C20495" w:rsidP="008E394B">
            <w:pPr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1</w:t>
            </w:r>
          </w:p>
        </w:tc>
      </w:tr>
      <w:tr w:rsidR="00C20495" w:rsidRPr="0096568C" w14:paraId="65B31AB2" w14:textId="77777777" w:rsidTr="008E394B">
        <w:trPr>
          <w:trHeight w:val="327"/>
          <w:jc w:val="center"/>
        </w:trPr>
        <w:tc>
          <w:tcPr>
            <w:tcW w:w="1604" w:type="dxa"/>
            <w:vAlign w:val="center"/>
          </w:tcPr>
          <w:p w14:paraId="4F45AC61" w14:textId="7777777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</w:t>
            </w:r>
          </w:p>
        </w:tc>
        <w:tc>
          <w:tcPr>
            <w:tcW w:w="1126" w:type="dxa"/>
            <w:vAlign w:val="center"/>
          </w:tcPr>
          <w:p w14:paraId="3EF2F22F" w14:textId="35D31A5A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6.89</w:t>
            </w:r>
          </w:p>
        </w:tc>
        <w:tc>
          <w:tcPr>
            <w:tcW w:w="1455" w:type="dxa"/>
            <w:vAlign w:val="center"/>
          </w:tcPr>
          <w:p w14:paraId="0941D2F7" w14:textId="18D66EC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4.57</w:t>
            </w:r>
          </w:p>
        </w:tc>
        <w:tc>
          <w:tcPr>
            <w:tcW w:w="2095" w:type="dxa"/>
            <w:vAlign w:val="center"/>
          </w:tcPr>
          <w:p w14:paraId="3D46F1B2" w14:textId="4BA059DF" w:rsidR="00C20495" w:rsidRPr="00C20495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2.28</w:t>
            </w:r>
          </w:p>
        </w:tc>
      </w:tr>
      <w:tr w:rsidR="00C20495" w:rsidRPr="0096568C" w14:paraId="2F7ED673" w14:textId="77777777" w:rsidTr="008E394B">
        <w:trPr>
          <w:trHeight w:val="341"/>
          <w:jc w:val="center"/>
        </w:trPr>
        <w:tc>
          <w:tcPr>
            <w:tcW w:w="1604" w:type="dxa"/>
            <w:vAlign w:val="center"/>
          </w:tcPr>
          <w:p w14:paraId="2314011F" w14:textId="77777777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</w:t>
            </w:r>
          </w:p>
        </w:tc>
        <w:tc>
          <w:tcPr>
            <w:tcW w:w="1126" w:type="dxa"/>
            <w:vAlign w:val="center"/>
          </w:tcPr>
          <w:p w14:paraId="517BCFA9" w14:textId="1D56153F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5.31</w:t>
            </w:r>
          </w:p>
        </w:tc>
        <w:tc>
          <w:tcPr>
            <w:tcW w:w="1455" w:type="dxa"/>
            <w:vAlign w:val="center"/>
          </w:tcPr>
          <w:p w14:paraId="15DA7897" w14:textId="2EDAB284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5.94</w:t>
            </w:r>
          </w:p>
        </w:tc>
        <w:tc>
          <w:tcPr>
            <w:tcW w:w="2095" w:type="dxa"/>
            <w:vAlign w:val="center"/>
          </w:tcPr>
          <w:p w14:paraId="7950E56F" w14:textId="13911389" w:rsidR="00C20495" w:rsidRPr="00C20495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1.98</w:t>
            </w:r>
          </w:p>
        </w:tc>
      </w:tr>
      <w:tr w:rsidR="00C20495" w:rsidRPr="0096568C" w14:paraId="1AB4CD14" w14:textId="77777777" w:rsidTr="008E394B">
        <w:trPr>
          <w:trHeight w:val="341"/>
          <w:jc w:val="center"/>
        </w:trPr>
        <w:tc>
          <w:tcPr>
            <w:tcW w:w="1604" w:type="dxa"/>
            <w:vAlign w:val="center"/>
          </w:tcPr>
          <w:p w14:paraId="2FF5CED2" w14:textId="77777777" w:rsidR="00C20495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1126" w:type="dxa"/>
            <w:vAlign w:val="center"/>
          </w:tcPr>
          <w:p w14:paraId="040C2E5A" w14:textId="31FB10B0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4.93</w:t>
            </w:r>
          </w:p>
        </w:tc>
        <w:tc>
          <w:tcPr>
            <w:tcW w:w="1455" w:type="dxa"/>
            <w:vAlign w:val="center"/>
          </w:tcPr>
          <w:p w14:paraId="625AE0ED" w14:textId="2DB6438A" w:rsidR="00C20495" w:rsidRPr="0096568C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6.39</w:t>
            </w:r>
          </w:p>
        </w:tc>
        <w:tc>
          <w:tcPr>
            <w:tcW w:w="2095" w:type="dxa"/>
            <w:vAlign w:val="center"/>
          </w:tcPr>
          <w:p w14:paraId="5373C0B5" w14:textId="1175EECF" w:rsidR="00C20495" w:rsidRPr="00C20495" w:rsidRDefault="00C20495" w:rsidP="008E394B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1.59</w:t>
            </w:r>
          </w:p>
        </w:tc>
      </w:tr>
    </w:tbl>
    <w:p w14:paraId="1D351650" w14:textId="4323B3CF" w:rsidR="00C20495" w:rsidRDefault="00C20495" w:rsidP="00C20495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Таблица 1 – полученные результаты</w:t>
      </w:r>
    </w:p>
    <w:p w14:paraId="228A8762" w14:textId="7DBEA436" w:rsidR="008F2752" w:rsidRDefault="000C279A" w:rsidP="008F2752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EC001C" wp14:editId="29CD227E">
            <wp:extent cx="4572000" cy="2743200"/>
            <wp:effectExtent l="0" t="0" r="0" b="0"/>
            <wp:docPr id="73" name="Chart 73">
              <a:extLst xmlns:a="http://schemas.openxmlformats.org/drawingml/2006/main">
                <a:ext uri="{FF2B5EF4-FFF2-40B4-BE49-F238E27FC236}">
                  <a16:creationId xmlns:a16="http://schemas.microsoft.com/office/drawing/2014/main" id="{5154EA56-785D-8200-1DB8-7D8BB0D748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D9CACC2" w14:textId="5F62CBC9" w:rsidR="008F2752" w:rsidRDefault="008F2752" w:rsidP="008F2752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t>График 1 – график ускорения программы</w:t>
      </w:r>
    </w:p>
    <w:p w14:paraId="2596F2C0" w14:textId="50F29DC1" w:rsidR="008F2752" w:rsidRDefault="000C279A" w:rsidP="008F2752">
      <w:pPr>
        <w:spacing w:line="360" w:lineRule="auto"/>
        <w:ind w:firstLine="706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9AC704" wp14:editId="7AD18605">
            <wp:extent cx="4572000" cy="2743200"/>
            <wp:effectExtent l="0" t="0" r="0" b="0"/>
            <wp:docPr id="74" name="Chart 74">
              <a:extLst xmlns:a="http://schemas.openxmlformats.org/drawingml/2006/main">
                <a:ext uri="{FF2B5EF4-FFF2-40B4-BE49-F238E27FC236}">
                  <a16:creationId xmlns:a16="http://schemas.microsoft.com/office/drawing/2014/main" id="{19A6BFA0-6096-85D2-B27D-9AC4E4711F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6AA842E7" w14:textId="37EF2F6F" w:rsidR="008F2752" w:rsidRPr="008F2752" w:rsidRDefault="008F2752" w:rsidP="008F2752">
      <w:pPr>
        <w:spacing w:line="360" w:lineRule="auto"/>
        <w:ind w:firstLine="706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График 2 – график эффективности программы</w:t>
      </w:r>
    </w:p>
    <w:p w14:paraId="4F6270AC" w14:textId="6CFE54D1" w:rsidR="00457200" w:rsidRPr="0088550C" w:rsidRDefault="00457200" w:rsidP="00457200">
      <w:pPr>
        <w:spacing w:line="360" w:lineRule="auto"/>
        <w:ind w:firstLine="706"/>
        <w:jc w:val="both"/>
        <w:rPr>
          <w:sz w:val="28"/>
          <w:szCs w:val="28"/>
          <w:lang w:val="en-US"/>
        </w:rPr>
      </w:pPr>
    </w:p>
    <w:p w14:paraId="7F46CEDF" w14:textId="590EDC1B" w:rsidR="00E327D5" w:rsidRDefault="00E327D5" w:rsidP="00E327D5">
      <w:pPr>
        <w:pStyle w:val="Heading1"/>
      </w:pPr>
      <w:bookmarkStart w:id="6" w:name="_Toc190865006"/>
      <w:r w:rsidRPr="0054002E">
        <w:lastRenderedPageBreak/>
        <w:t>Заключение</w:t>
      </w:r>
      <w:bookmarkEnd w:id="6"/>
    </w:p>
    <w:p w14:paraId="142739EC" w14:textId="1F3642AE" w:rsidR="00561E72" w:rsidRPr="00561E72" w:rsidRDefault="00561E72" w:rsidP="00561E72">
      <w:pPr>
        <w:spacing w:line="360" w:lineRule="auto"/>
        <w:ind w:firstLine="706"/>
        <w:jc w:val="both"/>
        <w:rPr>
          <w:sz w:val="28"/>
          <w:szCs w:val="28"/>
        </w:rPr>
      </w:pPr>
      <w:r w:rsidRPr="00D32786">
        <w:rPr>
          <w:sz w:val="28"/>
          <w:szCs w:val="28"/>
        </w:rPr>
        <w:t>В ходе выполнения лабораторной работы был</w:t>
      </w:r>
      <w:r w:rsidR="00D32786" w:rsidRPr="00D32786">
        <w:rPr>
          <w:sz w:val="28"/>
          <w:szCs w:val="28"/>
        </w:rPr>
        <w:t>а выполнена простейш</w:t>
      </w:r>
      <w:r w:rsidR="00D32786">
        <w:rPr>
          <w:sz w:val="28"/>
          <w:szCs w:val="28"/>
        </w:rPr>
        <w:t>ая</w:t>
      </w:r>
      <w:r w:rsidR="00D32786" w:rsidRPr="00D32786">
        <w:rPr>
          <w:sz w:val="28"/>
          <w:szCs w:val="28"/>
        </w:rPr>
        <w:t xml:space="preserve"> параллельн</w:t>
      </w:r>
      <w:r w:rsidR="00D32786">
        <w:rPr>
          <w:sz w:val="28"/>
          <w:szCs w:val="28"/>
        </w:rPr>
        <w:t>ая</w:t>
      </w:r>
      <w:r w:rsidR="00D32786" w:rsidRPr="00D32786">
        <w:rPr>
          <w:sz w:val="28"/>
          <w:szCs w:val="28"/>
        </w:rPr>
        <w:t xml:space="preserve"> программ</w:t>
      </w:r>
      <w:r w:rsidR="00D32786">
        <w:rPr>
          <w:sz w:val="28"/>
          <w:szCs w:val="28"/>
        </w:rPr>
        <w:t>а</w:t>
      </w:r>
      <w:r w:rsidR="00D32786" w:rsidRPr="00D32786">
        <w:rPr>
          <w:sz w:val="28"/>
          <w:szCs w:val="28"/>
        </w:rPr>
        <w:t xml:space="preserve"> средствами OpenMP</w:t>
      </w:r>
      <w:r w:rsidRPr="00561E72">
        <w:rPr>
          <w:sz w:val="28"/>
          <w:szCs w:val="28"/>
        </w:rPr>
        <w:t>. В процессе выполнения задачи сложения суммы ряда мы проанализировали работу инструментов, таких как Intel Advisor, который позволяет оценивать производительность вычислительных программ и выявлять возможности для параллелизации.</w:t>
      </w:r>
    </w:p>
    <w:p w14:paraId="6C3F9F4E" w14:textId="32FC4813" w:rsidR="00561E72" w:rsidRDefault="00561E72" w:rsidP="00561E72">
      <w:pPr>
        <w:spacing w:line="360" w:lineRule="auto"/>
        <w:ind w:firstLine="706"/>
        <w:jc w:val="both"/>
        <w:rPr>
          <w:sz w:val="28"/>
          <w:szCs w:val="28"/>
        </w:rPr>
      </w:pPr>
      <w:r w:rsidRPr="00561E72">
        <w:rPr>
          <w:sz w:val="28"/>
          <w:szCs w:val="28"/>
        </w:rPr>
        <w:t>Использование Intel Advisor</w:t>
      </w:r>
      <w:r w:rsidR="00D32786">
        <w:rPr>
          <w:sz w:val="28"/>
          <w:szCs w:val="28"/>
        </w:rPr>
        <w:t xml:space="preserve"> и </w:t>
      </w:r>
      <w:r w:rsidR="00D32786">
        <w:rPr>
          <w:sz w:val="28"/>
          <w:lang w:val="en-US"/>
        </w:rPr>
        <w:t>Intel</w:t>
      </w:r>
      <w:r w:rsidR="00D32786" w:rsidRPr="00F6283A">
        <w:rPr>
          <w:sz w:val="28"/>
        </w:rPr>
        <w:t xml:space="preserve"> </w:t>
      </w:r>
      <w:r w:rsidR="00D32786">
        <w:rPr>
          <w:sz w:val="28"/>
          <w:lang w:val="en-US"/>
        </w:rPr>
        <w:t>VTune</w:t>
      </w:r>
      <w:r w:rsidR="00D32786" w:rsidRPr="00F6283A">
        <w:rPr>
          <w:sz w:val="28"/>
        </w:rPr>
        <w:t xml:space="preserve"> </w:t>
      </w:r>
      <w:r w:rsidR="00D32786">
        <w:rPr>
          <w:sz w:val="28"/>
          <w:lang w:val="en-US"/>
        </w:rPr>
        <w:t>Profiler</w:t>
      </w:r>
      <w:r w:rsidRPr="00561E72">
        <w:rPr>
          <w:sz w:val="28"/>
          <w:szCs w:val="28"/>
        </w:rPr>
        <w:t xml:space="preserve"> дало возможность глубже понять, как оптимизация кода может повлиять на эффективность выполнения программы. </w:t>
      </w:r>
    </w:p>
    <w:p w14:paraId="2DEBE73A" w14:textId="77777777" w:rsidR="00D32786" w:rsidRPr="00C20495" w:rsidRDefault="00D32786" w:rsidP="00561E72">
      <w:pPr>
        <w:spacing w:line="360" w:lineRule="auto"/>
        <w:ind w:firstLine="706"/>
        <w:jc w:val="both"/>
        <w:rPr>
          <w:sz w:val="28"/>
          <w:szCs w:val="28"/>
        </w:rPr>
      </w:pPr>
    </w:p>
    <w:p w14:paraId="43715690" w14:textId="77777777" w:rsidR="0057662D" w:rsidRPr="00565EE7" w:rsidRDefault="0057662D" w:rsidP="00E327D5">
      <w:pPr>
        <w:spacing w:line="360" w:lineRule="auto"/>
        <w:ind w:firstLine="680"/>
      </w:pPr>
    </w:p>
    <w:p w14:paraId="01B06FD9" w14:textId="4FE478BD" w:rsidR="00FC0920" w:rsidRDefault="00BA1F7E" w:rsidP="00BA1F7E">
      <w:pPr>
        <w:pStyle w:val="Heading1"/>
      </w:pPr>
      <w:bookmarkStart w:id="7" w:name="_Toc190865007"/>
      <w:r>
        <w:lastRenderedPageBreak/>
        <w:t>Листинг</w:t>
      </w:r>
      <w:bookmarkEnd w:id="7"/>
    </w:p>
    <w:p w14:paraId="7B01A161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8990C83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&lt;time.h&gt;</w:t>
      </w:r>
    </w:p>
    <w:p w14:paraId="7281C43F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&lt;cmath&gt;</w:t>
      </w:r>
    </w:p>
    <w:p w14:paraId="775289BD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&lt;omp.h&gt;</w:t>
      </w:r>
    </w:p>
    <w:p w14:paraId="347B0462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63ECA7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A7AC6B2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25503D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9840920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4400000000;</w:t>
      </w:r>
    </w:p>
    <w:p w14:paraId="095F1015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start_time = omp_get_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F8A7FC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0.0;</w:t>
      </w:r>
    </w:p>
    <w:p w14:paraId="4451246C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EF0DB6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parallel num_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threads(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4)</w:t>
      </w:r>
    </w:p>
    <w:p w14:paraId="28EDEE16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4AD39C48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</w:p>
    <w:p w14:paraId="331F4B47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2ll; i &lt; N; i += 2ll) {</w:t>
      </w:r>
    </w:p>
    <w:p w14:paraId="5297A375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sum += (1. / (i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1. / 3.) - sqrt(i)));</w:t>
      </w:r>
    </w:p>
    <w:p w14:paraId="1E668FFB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FAE46CE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DF36A3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omp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</w:p>
    <w:p w14:paraId="7D3FD0F8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3ll; i &lt; N; i += 2ll) {</w:t>
      </w:r>
    </w:p>
    <w:p w14:paraId="1440BE6C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sum += (-1. / (i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i, 1. / 3.) - sqrt(i)));</w:t>
      </w:r>
    </w:p>
    <w:p w14:paraId="12D5E052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20B6E46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B924E04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7E072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A4BF5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end_time = omp_get_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40C7FA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4490B8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(end_time - start_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time)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270C6F3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"SUM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B8D2588" w14:textId="77777777" w:rsidR="00D32786" w:rsidRDefault="00D32786" w:rsidP="00D32786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A8090E3" w14:textId="66E4A95A" w:rsidR="00BA1F7E" w:rsidRPr="00D32786" w:rsidRDefault="00D32786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4325B0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3881224F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4D0E1387" w14:textId="77777777" w:rsidR="00BA1F7E" w:rsidRDefault="00BA1F7E" w:rsidP="00BA1F7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00E8873F" w14:textId="77777777" w:rsidR="00BA1F7E" w:rsidRPr="00BA1F7E" w:rsidRDefault="00BA1F7E" w:rsidP="00BA1F7E"/>
    <w:sectPr w:rsidR="00BA1F7E" w:rsidRPr="00BA1F7E">
      <w:footerReference w:type="default" r:id="rId27"/>
      <w:pgSz w:w="11906" w:h="16838"/>
      <w:pgMar w:top="851" w:right="737" w:bottom="1418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99715" w14:textId="77777777" w:rsidR="003B2B48" w:rsidRDefault="003B2B48">
      <w:r>
        <w:separator/>
      </w:r>
    </w:p>
  </w:endnote>
  <w:endnote w:type="continuationSeparator" w:id="0">
    <w:p w14:paraId="0B636F1F" w14:textId="77777777" w:rsidR="003B2B48" w:rsidRDefault="003B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6C9B0" w14:textId="77777777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8</w:t>
    </w:r>
    <w:r>
      <w:fldChar w:fldCharType="end"/>
    </w:r>
  </w:p>
  <w:p w14:paraId="01D42049" w14:textId="77777777" w:rsidR="00316844" w:rsidRDefault="0031684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689F" w14:textId="10A26E63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A241BE">
      <w:rPr>
        <w:noProof/>
      </w:rPr>
      <w:t>7</w:t>
    </w:r>
    <w:r>
      <w:fldChar w:fldCharType="end"/>
    </w:r>
  </w:p>
  <w:p w14:paraId="040F81F8" w14:textId="78FB8D84" w:rsidR="00316844" w:rsidRDefault="002A7C62">
    <w:pPr>
      <w:ind w:right="360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367C6EB" wp14:editId="0D089EC8">
              <wp:simplePos x="0" y="0"/>
              <wp:positionH relativeFrom="margin">
                <wp:align>center</wp:align>
              </wp:positionH>
              <wp:positionV relativeFrom="paragraph">
                <wp:posOffset>-890270</wp:posOffset>
              </wp:positionV>
              <wp:extent cx="6679565" cy="1496060"/>
              <wp:effectExtent l="0" t="19050" r="26035" b="27940"/>
              <wp:wrapSquare wrapText="bothSides"/>
              <wp:docPr id="18" name="Group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496060"/>
                        <a:chOff x="1008" y="14083"/>
                        <a:chExt cx="10519" cy="2356"/>
                      </a:xfrm>
                    </wpg:grpSpPr>
                    <wps:wsp>
                      <wps:cNvPr id="19" name="Line 231"/>
                      <wps:cNvCnPr>
                        <a:cxnSpLocks noChangeShapeType="1"/>
                      </wps:cNvCnPr>
                      <wps:spPr bwMode="auto">
                        <a:xfrm>
                          <a:off x="1149" y="14113"/>
                          <a:ext cx="10377" cy="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" name="Line 232"/>
                      <wps:cNvCnPr>
                        <a:cxnSpLocks noChangeShapeType="1"/>
                      </wps:cNvCnPr>
                      <wps:spPr bwMode="auto">
                        <a:xfrm>
                          <a:off x="1134" y="15247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1" name="Line 233"/>
                      <wps:cNvCnPr>
                        <a:cxnSpLocks noChangeShapeType="1"/>
                      </wps:cNvCnPr>
                      <wps:spPr bwMode="auto">
                        <a:xfrm>
                          <a:off x="1134" y="14964"/>
                          <a:ext cx="10392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2" name="Line 234"/>
                      <wps:cNvCnPr>
                        <a:cxnSpLocks noChangeShapeType="1"/>
                      </wps:cNvCnPr>
                      <wps:spPr bwMode="auto">
                        <a:xfrm>
                          <a:off x="1134" y="15531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35"/>
                      <wps:cNvCnPr>
                        <a:cxnSpLocks noChangeShapeType="1"/>
                      </wps:cNvCnPr>
                      <wps:spPr bwMode="auto">
                        <a:xfrm>
                          <a:off x="1134" y="15814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36"/>
                      <wps:cNvCnPr>
                        <a:cxnSpLocks noChangeShapeType="1"/>
                      </wps:cNvCnPr>
                      <wps:spPr bwMode="auto">
                        <a:xfrm>
                          <a:off x="1134" y="16098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5" name="Group 237"/>
                      <wpg:cNvGrpSpPr>
                        <a:grpSpLocks/>
                      </wpg:cNvGrpSpPr>
                      <wpg:grpSpPr bwMode="auto">
                        <a:xfrm>
                          <a:off x="1134" y="14113"/>
                          <a:ext cx="3685" cy="850"/>
                          <a:chOff x="1134" y="14203"/>
                          <a:chExt cx="3685" cy="850"/>
                        </a:xfrm>
                      </wpg:grpSpPr>
                      <wps:wsp>
                        <wps:cNvPr id="26" name="Line 23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7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134" y="14487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1531" y="14203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9" name="Line 241"/>
                      <wps:cNvCnPr>
                        <a:cxnSpLocks noChangeShapeType="1"/>
                      </wps:cNvCnPr>
                      <wps:spPr bwMode="auto">
                        <a:xfrm flipH="1">
                          <a:off x="2097" y="14083"/>
                          <a:ext cx="1" cy="232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242"/>
                      <wps:cNvCnPr>
                        <a:cxnSpLocks noChangeShapeType="1"/>
                      </wps:cNvCnPr>
                      <wps:spPr bwMode="auto">
                        <a:xfrm flipH="1">
                          <a:off x="3384" y="14083"/>
                          <a:ext cx="3" cy="2356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243"/>
                      <wps:cNvCnPr>
                        <a:cxnSpLocks noChangeShapeType="1"/>
                      </wps:cNvCnPr>
                      <wps:spPr bwMode="auto">
                        <a:xfrm>
                          <a:off x="4253" y="14083"/>
                          <a:ext cx="4" cy="23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244"/>
                      <wps:cNvCnPr>
                        <a:cxnSpLocks noChangeShapeType="1"/>
                      </wps:cNvCnPr>
                      <wps:spPr bwMode="auto">
                        <a:xfrm flipH="1">
                          <a:off x="4808" y="14098"/>
                          <a:ext cx="12" cy="2293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45"/>
                      <wps:cNvCnPr>
                        <a:cxnSpLocks noChangeShapeType="1"/>
                      </wps:cNvCnPr>
                      <wps:spPr bwMode="auto">
                        <a:xfrm>
                          <a:off x="8692" y="15247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46"/>
                      <wps:cNvCnPr>
                        <a:cxnSpLocks noChangeShapeType="1"/>
                      </wps:cNvCnPr>
                      <wps:spPr bwMode="auto">
                        <a:xfrm>
                          <a:off x="8692" y="15531"/>
                          <a:ext cx="283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247"/>
                      <wps:cNvCnPr>
                        <a:cxnSpLocks noChangeShapeType="1"/>
                      </wps:cNvCnPr>
                      <wps:spPr bwMode="auto">
                        <a:xfrm flipH="1">
                          <a:off x="8691" y="14964"/>
                          <a:ext cx="1" cy="142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248"/>
                      <wps:cNvCnPr>
                        <a:cxnSpLocks noChangeShapeType="1"/>
                      </wps:cNvCnPr>
                      <wps:spPr bwMode="auto">
                        <a:xfrm>
                          <a:off x="8976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Line 249"/>
                      <wps:cNvCnPr>
                        <a:cxnSpLocks noChangeShapeType="1"/>
                      </wps:cNvCnPr>
                      <wps:spPr bwMode="auto">
                        <a:xfrm>
                          <a:off x="9259" y="15247"/>
                          <a:ext cx="0" cy="28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" name="Line 250"/>
                      <wps:cNvCnPr>
                        <a:cxnSpLocks noChangeShapeType="1"/>
                      </wps:cNvCnPr>
                      <wps:spPr bwMode="auto">
                        <a:xfrm>
                          <a:off x="954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9" name="Line 251"/>
                      <wps:cNvCnPr>
                        <a:cxnSpLocks noChangeShapeType="1"/>
                      </wps:cNvCnPr>
                      <wps:spPr bwMode="auto">
                        <a:xfrm>
                          <a:off x="10393" y="14964"/>
                          <a:ext cx="0" cy="56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Text Box 252"/>
                      <wps:cNvSpPr txBox="1">
                        <a:spLocks noChangeArrowheads="1"/>
                      </wps:cNvSpPr>
                      <wps:spPr bwMode="auto">
                        <a:xfrm>
                          <a:off x="1008" y="14663"/>
                          <a:ext cx="74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F9DCD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" name="Text Box 253"/>
                      <wps:cNvSpPr txBox="1">
                        <a:spLocks noChangeArrowheads="1"/>
                      </wps:cNvSpPr>
                      <wps:spPr bwMode="auto">
                        <a:xfrm>
                          <a:off x="1456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08EB57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" name="Text Box 254"/>
                      <wps:cNvSpPr txBox="1">
                        <a:spLocks noChangeArrowheads="1"/>
                      </wps:cNvSpPr>
                      <wps:spPr bwMode="auto">
                        <a:xfrm>
                          <a:off x="2184" y="14663"/>
                          <a:ext cx="112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68968A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255"/>
                      <wps:cNvSpPr txBox="1">
                        <a:spLocks noChangeArrowheads="1"/>
                      </wps:cNvSpPr>
                      <wps:spPr bwMode="auto">
                        <a:xfrm>
                          <a:off x="3444" y="14663"/>
                          <a:ext cx="78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408A69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256"/>
                      <wps:cNvSpPr txBox="1">
                        <a:spLocks noChangeArrowheads="1"/>
                      </wps:cNvSpPr>
                      <wps:spPr bwMode="auto">
                        <a:xfrm>
                          <a:off x="4172" y="14663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E7CF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5" name="Text Box 257"/>
                      <wps:cNvSpPr txBox="1">
                        <a:spLocks noChangeArrowheads="1"/>
                      </wps:cNvSpPr>
                      <wps:spPr bwMode="auto">
                        <a:xfrm>
                          <a:off x="8764" y="14986"/>
                          <a:ext cx="740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F4D5D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258"/>
                      <wps:cNvSpPr txBox="1">
                        <a:spLocks noChangeArrowheads="1"/>
                      </wps:cNvSpPr>
                      <wps:spPr bwMode="auto">
                        <a:xfrm>
                          <a:off x="9554" y="15006"/>
                          <a:ext cx="810" cy="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76EBAC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259"/>
                      <wps:cNvSpPr txBox="1">
                        <a:spLocks noChangeArrowheads="1"/>
                      </wps:cNvSpPr>
                      <wps:spPr bwMode="auto">
                        <a:xfrm>
                          <a:off x="10430" y="15006"/>
                          <a:ext cx="1022" cy="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6851AF" w14:textId="77777777" w:rsidR="00316844" w:rsidRDefault="003168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260"/>
                      <wps:cNvSpPr txBox="1">
                        <a:spLocks noChangeArrowheads="1"/>
                      </wps:cNvSpPr>
                      <wps:spPr bwMode="auto">
                        <a:xfrm>
                          <a:off x="9832" y="15266"/>
                          <a:ext cx="310" cy="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596E3C" w14:textId="0A364A39" w:rsidR="00316844" w:rsidRDefault="000C4847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261"/>
                      <wps:cNvSpPr txBox="1">
                        <a:spLocks noChangeArrowheads="1"/>
                      </wps:cNvSpPr>
                      <wps:spPr bwMode="auto">
                        <a:xfrm>
                          <a:off x="10665" y="15162"/>
                          <a:ext cx="700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F0F701" w14:textId="19F8E3C8" w:rsidR="00316844" w:rsidRPr="00565652" w:rsidRDefault="00316844" w:rsidP="00565652">
                            <w:pPr>
                              <w:rPr>
                                <w:szCs w:val="20"/>
                              </w:rPr>
                            </w:pP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instrText xml:space="preserve"> NUMPAGES </w:instrText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A241BE">
                              <w:rPr>
                                <w:rStyle w:val="PageNumber"/>
                                <w:noProof/>
                                <w:sz w:val="22"/>
                                <w:szCs w:val="22"/>
                              </w:rPr>
                              <w:t>12</w:t>
                            </w:r>
                            <w:r w:rsidRPr="000C4847">
                              <w:rPr>
                                <w:rStyle w:val="PageNumber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Text Box 262"/>
                      <wps:cNvSpPr txBox="1">
                        <a:spLocks noChangeArrowheads="1"/>
                      </wps:cNvSpPr>
                      <wps:spPr bwMode="auto">
                        <a:xfrm>
                          <a:off x="1094" y="14946"/>
                          <a:ext cx="9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A92D22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Text Box 263"/>
                      <wps:cNvSpPr txBox="1">
                        <a:spLocks noChangeArrowheads="1"/>
                      </wps:cNvSpPr>
                      <wps:spPr bwMode="auto">
                        <a:xfrm>
                          <a:off x="1094" y="15226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6AACD0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Text Box 264"/>
                      <wps:cNvSpPr txBox="1">
                        <a:spLocks noChangeArrowheads="1"/>
                      </wps:cNvSpPr>
                      <wps:spPr bwMode="auto">
                        <a:xfrm>
                          <a:off x="1092" y="16096"/>
                          <a:ext cx="255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94F295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 xml:space="preserve">Утв.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Text Box 265"/>
                      <wps:cNvSpPr txBox="1">
                        <a:spLocks noChangeArrowheads="1"/>
                      </wps:cNvSpPr>
                      <wps:spPr bwMode="auto">
                        <a:xfrm>
                          <a:off x="1092" y="15786"/>
                          <a:ext cx="109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91CA8" w14:textId="77777777" w:rsidR="00316844" w:rsidRDefault="00316844">
                            <w:pPr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sz w:val="16"/>
                              </w:rPr>
                              <w:t>Н.контр</w:t>
                            </w:r>
                            <w:proofErr w:type="gramEnd"/>
                            <w:r>
                              <w:rPr>
                                <w:i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Text Box 266"/>
                      <wps:cNvSpPr txBox="1">
                        <a:spLocks noChangeArrowheads="1"/>
                      </wps:cNvSpPr>
                      <wps:spPr bwMode="auto">
                        <a:xfrm>
                          <a:off x="1970" y="14946"/>
                          <a:ext cx="1658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973021" w14:textId="77777777" w:rsidR="000C4847" w:rsidRPr="00CF0770" w:rsidRDefault="000C4847" w:rsidP="000C4847">
                            <w:pPr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0"/>
                                <w:szCs w:val="20"/>
                              </w:rPr>
                              <w:t>Халитова А.А</w:t>
                            </w:r>
                          </w:p>
                          <w:p w14:paraId="43CEA809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5" name="Text Box 267"/>
                      <wps:cNvSpPr txBox="1">
                        <a:spLocks noChangeArrowheads="1"/>
                      </wps:cNvSpPr>
                      <wps:spPr bwMode="auto">
                        <a:xfrm>
                          <a:off x="2000" y="15226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60B203" w14:textId="77777777" w:rsidR="00316844" w:rsidRPr="00A302EE" w:rsidRDefault="00316844" w:rsidP="00A302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" name="Text Box 268"/>
                      <wps:cNvSpPr txBox="1">
                        <a:spLocks noChangeArrowheads="1"/>
                      </wps:cNvSpPr>
                      <wps:spPr bwMode="auto">
                        <a:xfrm>
                          <a:off x="2020" y="15774"/>
                          <a:ext cx="1806" cy="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EDC248" w14:textId="77777777" w:rsidR="00316844" w:rsidRDefault="00316844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7B4314A0" w14:textId="77777777" w:rsidR="00316844" w:rsidRDefault="0031684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i/>
                                <w:sz w:val="4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Text Box 269"/>
                      <wps:cNvSpPr txBox="1">
                        <a:spLocks noChangeArrowheads="1"/>
                      </wps:cNvSpPr>
                      <wps:spPr bwMode="auto">
                        <a:xfrm>
                          <a:off x="4970" y="14214"/>
                          <a:ext cx="6482" cy="7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D8C01B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Text Box 270"/>
                      <wps:cNvSpPr txBox="1">
                        <a:spLocks noChangeArrowheads="1"/>
                      </wps:cNvSpPr>
                      <wps:spPr bwMode="auto">
                        <a:xfrm>
                          <a:off x="4872" y="15138"/>
                          <a:ext cx="3846" cy="1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0AC44A" w14:textId="77777777" w:rsidR="000C4847" w:rsidRPr="00CF0770" w:rsidRDefault="000C4847" w:rsidP="000C4847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Подготовка технической </w:t>
                            </w:r>
                            <w:r w:rsidRPr="003E5A9A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>документации</w:t>
                            </w:r>
                            <w:r w:rsidRPr="00CF0770">
                              <w:rPr>
                                <w:rFonts w:ascii="GOST type B" w:hAnsi="GOST type B" w:cs="Arial"/>
                                <w:i/>
                                <w:sz w:val="28"/>
                                <w:szCs w:val="28"/>
                              </w:rPr>
                              <w:t xml:space="preserve"> средствами текстовых процессоров</w:t>
                            </w:r>
                          </w:p>
                          <w:p w14:paraId="74BA2A35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9" name="Text Box 271"/>
                      <wps:cNvSpPr txBox="1">
                        <a:spLocks noChangeArrowheads="1"/>
                      </wps:cNvSpPr>
                      <wps:spPr bwMode="auto">
                        <a:xfrm>
                          <a:off x="8704" y="15531"/>
                          <a:ext cx="2807" cy="8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5B5B81" w14:textId="77777777" w:rsidR="000C4847" w:rsidRPr="00E77AB0" w:rsidRDefault="000C4847" w:rsidP="000C4847">
                            <w:pPr>
                              <w:ind w:firstLine="70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77AB0">
                              <w:rPr>
                                <w:rFonts w:ascii="GOST type B" w:hAnsi="GOST type B" w:cs="Arial"/>
                                <w:i/>
                                <w:color w:val="000000" w:themeColor="text1"/>
                                <w:sz w:val="32"/>
                              </w:rPr>
                              <w:t>УУНиТ</w:t>
                            </w:r>
                            <w:r w:rsidRPr="00E77AB0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8D2249A" w14:textId="4C4D53F3" w:rsidR="000C4847" w:rsidRPr="002615CB" w:rsidRDefault="000C4847" w:rsidP="000C484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МКН-</w:t>
                            </w:r>
                            <w:r w:rsidR="003E5A9A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18Б</w:t>
                            </w:r>
                          </w:p>
                          <w:p w14:paraId="2D56159C" w14:textId="77777777" w:rsidR="00316844" w:rsidRDefault="0031684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0" name="Text Box 272"/>
                      <wps:cNvSpPr txBox="1">
                        <a:spLocks noChangeArrowheads="1"/>
                      </wps:cNvSpPr>
                      <wps:spPr bwMode="auto">
                        <a:xfrm>
                          <a:off x="8902" y="15222"/>
                          <a:ext cx="474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87D59B" w14:textId="77777777" w:rsidR="00316844" w:rsidRPr="0011406F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06F">
                              <w:rPr>
                                <w:sz w:val="20"/>
                                <w:szCs w:val="20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1" name="Text Box 273"/>
                      <wps:cNvSpPr txBox="1">
                        <a:spLocks noChangeArrowheads="1"/>
                      </wps:cNvSpPr>
                      <wps:spPr bwMode="auto">
                        <a:xfrm>
                          <a:off x="1124" y="15521"/>
                          <a:ext cx="812" cy="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F37CA9" w14:textId="77777777" w:rsidR="00316844" w:rsidRDefault="00316844">
                            <w:pPr>
                              <w:rPr>
                                <w:sz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2" name="Text Box 274"/>
                      <wps:cNvSpPr txBox="1">
                        <a:spLocks noChangeArrowheads="1"/>
                      </wps:cNvSpPr>
                      <wps:spPr bwMode="auto">
                        <a:xfrm>
                          <a:off x="2024" y="15521"/>
                          <a:ext cx="1786" cy="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CA9F6D" w14:textId="77777777" w:rsidR="00316844" w:rsidRDefault="00316844">
                            <w:pPr>
                              <w:rPr>
                                <w:rFonts w:cs="Arial"/>
                                <w:i/>
                                <w:spacing w:val="-1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67C6EB" id="Group 230" o:spid="_x0000_s1026" style="position:absolute;margin-left:0;margin-top:-70.1pt;width:525.95pt;height:117.8pt;z-index:251657728;mso-position-horizontal:center;mso-position-horizontal-relative:margin" coordorigin="1008,14083" coordsize="10519,2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">
              <v:line id="Line 231" o:spid="_x0000_s1027" style="position:absolute;visibility:visible;mso-wrap-style:square" from="1149,14113" to="11526,1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232" o:spid="_x0000_s1028" style="position:absolute;visibility:visible;mso-wrap-style:square" from="1134,15247" to="4819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line id="Line 233" o:spid="_x0000_s1029" style="position:absolute;visibility:visible;mso-wrap-style:square" from="1134,14964" to="11526,14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<v:line id="Line 234" o:spid="_x0000_s1030" style="position:absolute;visibility:visible;mso-wrap-style:square" from="1134,15531" to="4819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35" o:spid="_x0000_s1031" style="position:absolute;visibility:visible;mso-wrap-style:square" from="1134,15814" to="481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36" o:spid="_x0000_s1032" style="position:absolute;visibility:visible;mso-wrap-style:square" from="1134,16098" to="4819,16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37" o:spid="_x0000_s1033" style="position:absolute;left:1134;top:14113;width:3685;height:850" coordorigin="1134,14203" coordsize="3685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38" o:spid="_x0000_s1034" style="position:absolute;visibility:visible;mso-wrap-style:square" from="1134,14770" to="4819,1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line id="Line 239" o:spid="_x0000_s1035" style="position:absolute;visibility:visible;mso-wrap-style:square" from="1134,14487" to="4819,14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line id="Line 240" o:spid="_x0000_s1036" style="position:absolute;visibility:visible;mso-wrap-style:square" from="1531,14203" to="1531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/v:group>
              <v:line id="Line 241" o:spid="_x0000_s1037" style="position:absolute;flip:x;visibility:visible;mso-wrap-style:square" from="2097,14083" to="2098,164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" strokeweight="2.25pt"/>
              <v:line id="Line 242" o:spid="_x0000_s1038" style="position:absolute;flip:x;visibility:visible;mso-wrap-style:square" from="3384,14083" to="3387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" strokeweight="2.25pt"/>
              <v:line id="Line 243" o:spid="_x0000_s1039" style="position:absolute;visibility:visible;mso-wrap-style:square" from="4253,14083" to="4257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" strokeweight="2.25pt"/>
              <v:line id="Line 244" o:spid="_x0000_s1040" style="position:absolute;flip:x;visibility:visible;mso-wrap-style:square" from="4808,14098" to="4820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" strokeweight="2.25pt"/>
              <v:line id="Line 245" o:spid="_x0000_s1041" style="position:absolute;visibility:visible;mso-wrap-style:square" from="8692,15247" to="11527,15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<v:line id="Line 246" o:spid="_x0000_s1042" style="position:absolute;visibility:visible;mso-wrap-style:square" from="8692,15531" to="11527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<v:line id="Line 247" o:spid="_x0000_s1043" style="position:absolute;flip:x;visibility:visible;mso-wrap-style:square" from="8691,14964" to="8692,16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" strokeweight="2.25pt"/>
              <v:line id="Line 248" o:spid="_x0000_s1044" style="position:absolute;visibility:visible;mso-wrap-style:square" from="8976,15247" to="8976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line id="Line 249" o:spid="_x0000_s1045" style="position:absolute;visibility:visible;mso-wrap-style:square" from="9259,15247" to="9259,15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250" o:spid="_x0000_s1046" style="position:absolute;visibility:visible;mso-wrap-style:square" from="9543,14964" to="954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<v:line id="Line 251" o:spid="_x0000_s1047" style="position:absolute;visibility:visible;mso-wrap-style:square" from="10393,14964" to="10393,15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2" o:spid="_x0000_s1048" type="#_x0000_t202" style="position:absolute;left:1008;top:14663;width:74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fiwwQAAANsAAAAPAAAAZHJzL2Rvd25yZXYueG1sRE/Pa8Iw&#10;FL4P/B/CE3YpmroO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OQZ+LDBAAAA2wAAAA8AAAAA&#10;AAAAAAAAAAAABwIAAGRycy9kb3ducmV2LnhtbFBLBQYAAAAAAwADALcAAAD1AgAAAAA=&#10;" filled="f" stroked="f" strokeweight="2.25pt">
                <v:textbox>
                  <w:txbxContent>
                    <w:p w14:paraId="7FF9DCD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Изм.</w:t>
                      </w:r>
                    </w:p>
                  </w:txbxContent>
                </v:textbox>
              </v:shape>
              <v:shape id="Text Box 253" o:spid="_x0000_s1049" type="#_x0000_t202" style="position:absolute;left:1456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V0rxAAAANsAAAAPAAAAZHJzL2Rvd25yZXYueG1sRI/BasMw&#10;EETvhf6D2EIvppFdF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ItVXSvEAAAA2wAAAA8A&#10;AAAAAAAAAAAAAAAABwIAAGRycy9kb3ducmV2LnhtbFBLBQYAAAAAAwADALcAAAD4AgAAAAA=&#10;" filled="f" stroked="f" strokeweight="2.25pt">
                <v:textbox>
                  <w:txbxContent>
                    <w:p w14:paraId="5408EB57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4" o:spid="_x0000_s1050" type="#_x0000_t202" style="position:absolute;left:2184;top:14663;width:112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" filled="f" stroked="f" strokeweight="2.25pt">
                <v:textbox>
                  <w:txbxContent>
                    <w:p w14:paraId="3468968A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№ докум.</w:t>
                      </w:r>
                    </w:p>
                  </w:txbxContent>
                </v:textbox>
              </v:shape>
              <v:shape id="Text Box 255" o:spid="_x0000_s1051" type="#_x0000_t202" style="position:absolute;left:3444;top:14663;width:78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2bHxAAAANsAAAAPAAAAZHJzL2Rvd25yZXYueG1sRI/BasMw&#10;EETvhf6D2EAvppFdl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BTLZsfEAAAA2wAAAA8A&#10;AAAAAAAAAAAAAAAABwIAAGRycy9kb3ducmV2LnhtbFBLBQYAAAAAAwADALcAAAD4AgAAAAA=&#10;" filled="f" stroked="f" strokeweight="2.25pt">
                <v:textbox>
                  <w:txbxContent>
                    <w:p w14:paraId="35408A69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Подп.</w:t>
                      </w:r>
                    </w:p>
                  </w:txbxContent>
                </v:textbox>
              </v:shape>
              <v:shape id="Text Box 256" o:spid="_x0000_s1052" type="#_x0000_t202" style="position:absolute;left:4172;top:14663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v6zxAAAANsAAAAPAAAAZHJzL2Rvd25yZXYueG1sRI/BasMw&#10;EETvgf6D2EIvppHTB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Jsi/rPEAAAA2wAAAA8A&#10;AAAAAAAAAAAAAAAABwIAAGRycy9kb3ducmV2LnhtbFBLBQYAAAAAAwADALcAAAD4AgAAAAA=&#10;" filled="f" stroked="f" strokeweight="2.25pt">
                <v:textbox>
                  <w:txbxContent>
                    <w:p w14:paraId="1A5E7CF8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Дата</w:t>
                      </w:r>
                    </w:p>
                  </w:txbxContent>
                </v:textbox>
              </v:shape>
              <v:shape id="Text Box 257" o:spid="_x0000_s1053" type="#_x0000_t202" style="position:absolute;left:8764;top:14986;width:740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" filled="f" stroked="f" strokeweight="2.25pt">
                <v:textbox inset="0,0,0,0">
                  <w:txbxContent>
                    <w:p w14:paraId="5DAF4D5D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Лит.</w:t>
                      </w:r>
                    </w:p>
                  </w:txbxContent>
                </v:textbox>
              </v:shape>
              <v:shape id="Text Box 258" o:spid="_x0000_s1054" type="#_x0000_t202" style="position:absolute;left:9554;top:15006;width:81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" filled="f" stroked="f" strokeweight="2.25pt">
                <v:textbox inset="0,0,0,0">
                  <w:txbxContent>
                    <w:p w14:paraId="5D76EBAC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</w:t>
                      </w:r>
                    </w:p>
                  </w:txbxContent>
                </v:textbox>
              </v:shape>
              <v:shape id="Text Box 259" o:spid="_x0000_s1055" type="#_x0000_t202" style="position:absolute;left:10430;top:15006;width:1022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" filled="f" stroked="f" strokeweight="2.25pt">
                <v:textbox inset="0,0,0,0">
                  <w:txbxContent>
                    <w:p w14:paraId="386851AF" w14:textId="77777777" w:rsidR="00316844" w:rsidRDefault="003168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Листов</w:t>
                      </w:r>
                    </w:p>
                  </w:txbxContent>
                </v:textbox>
              </v:shape>
              <v:shape id="Text Box 260" o:spid="_x0000_s1056" type="#_x0000_t202" style="position:absolute;left:9832;top:15266;width:310;height: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" filled="f" stroked="f" strokeweight="2.25pt">
                <v:textbox inset="0,0,0,0">
                  <w:txbxContent>
                    <w:p w14:paraId="02596E3C" w14:textId="0A364A39" w:rsidR="00316844" w:rsidRDefault="000C4847">
                      <w:r>
                        <w:t>2</w:t>
                      </w:r>
                    </w:p>
                  </w:txbxContent>
                </v:textbox>
              </v:shape>
              <v:shape id="Text Box 261" o:spid="_x0000_s1057" type="#_x0000_t202" style="position:absolute;left:10665;top:15162;width:70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1EtxAAAANsAAAAPAAAAZHJzL2Rvd25yZXYueG1sRI/BasMw&#10;EETvhf6D2EIvppHTF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HUjUS3EAAAA2wAAAA8A&#10;AAAAAAAAAAAAAAAABwIAAGRycy9kb3ducmV2LnhtbFBLBQYAAAAAAwADALcAAAD4AgAAAAA=&#10;" filled="f" stroked="f" strokeweight="2.25pt">
                <v:textbox>
                  <w:txbxContent>
                    <w:p w14:paraId="1AF0F701" w14:textId="19F8E3C8" w:rsidR="00316844" w:rsidRPr="00565652" w:rsidRDefault="00316844" w:rsidP="00565652">
                      <w:pPr>
                        <w:rPr>
                          <w:szCs w:val="20"/>
                        </w:rPr>
                      </w:pP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fldChar w:fldCharType="begin"/>
                      </w: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instrText xml:space="preserve"> NUMPAGES </w:instrText>
                      </w: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fldChar w:fldCharType="separate"/>
                      </w:r>
                      <w:r w:rsidR="00A241BE">
                        <w:rPr>
                          <w:rStyle w:val="PageNumber"/>
                          <w:noProof/>
                          <w:sz w:val="22"/>
                          <w:szCs w:val="22"/>
                        </w:rPr>
                        <w:t>12</w:t>
                      </w:r>
                      <w:r w:rsidRPr="000C4847">
                        <w:rPr>
                          <w:rStyle w:val="PageNumber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shape id="Text Box 262" o:spid="_x0000_s1058" type="#_x0000_t202" style="position:absolute;left:1094;top:14946;width:9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5t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dfHL/EHyP0vAAAA//8DAFBLAQItABQABgAIAAAAIQDb4fbL7gAAAIUBAAATAAAAAAAAAAAAAAAA&#10;AAAAAABbQ29udGVudF9UeXBlc10ueG1sUEsBAi0AFAAGAAgAAAAhAFr0LFu/AAAAFQEAAAsAAAAA&#10;AAAAAAAAAAAAHwEAAF9yZWxzLy5yZWxzUEsBAi0AFAAGAAgAAAAhAGHAbm3BAAAA2wAAAA8AAAAA&#10;AAAAAAAAAAAABwIAAGRycy9kb3ducmV2LnhtbFBLBQYAAAAAAwADALcAAAD1AgAAAAA=&#10;" filled="f" stroked="f" strokeweight="2.25pt">
                <v:textbox>
                  <w:txbxContent>
                    <w:p w14:paraId="2DA92D22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Разраб.</w:t>
                      </w:r>
                    </w:p>
                  </w:txbxContent>
                </v:textbox>
              </v:shape>
              <v:shape id="Text Box 263" o:spid="_x0000_s1059" type="#_x0000_t202" style="position:absolute;left:1094;top:15226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" filled="f" stroked="f" strokeweight="2.25pt">
                <v:textbox>
                  <w:txbxContent>
                    <w:p w14:paraId="6A6AACD0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Пров.</w:t>
                      </w:r>
                    </w:p>
                  </w:txbxContent>
                </v:textbox>
              </v:shape>
              <v:shape id="Text Box 264" o:spid="_x0000_s1060" type="#_x0000_t202" style="position:absolute;left:1092;top:16096;width:255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" filled="f" stroked="f" strokeweight="2.25pt">
                <v:textbox>
                  <w:txbxContent>
                    <w:p w14:paraId="2694F295" w14:textId="77777777" w:rsidR="00316844" w:rsidRDefault="00316844">
                      <w:pPr>
                        <w:rPr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 xml:space="preserve">Утв.              </w:t>
                      </w:r>
                    </w:p>
                  </w:txbxContent>
                </v:textbox>
              </v:shape>
              <v:shape id="Text Box 265" o:spid="_x0000_s1061" type="#_x0000_t202" style="position:absolute;left:1092;top:15786;width:109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" filled="f" stroked="f" strokeweight="2.25pt">
                <v:textbox>
                  <w:txbxContent>
                    <w:p w14:paraId="7BF91CA8" w14:textId="77777777" w:rsidR="00316844" w:rsidRDefault="00316844">
                      <w:pPr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i/>
                          <w:sz w:val="16"/>
                        </w:rPr>
                        <w:t>Н.контр</w:t>
                      </w:r>
                      <w:proofErr w:type="gramEnd"/>
                      <w:r>
                        <w:rPr>
                          <w:i/>
                          <w:sz w:val="16"/>
                        </w:rPr>
                        <w:t>.</w:t>
                      </w:r>
                    </w:p>
                  </w:txbxContent>
                </v:textbox>
              </v:shape>
              <v:shape id="Text Box 266" o:spid="_x0000_s1062" type="#_x0000_t202" style="position:absolute;left:1970;top:14946;width:1658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" filled="f" stroked="f" strokeweight="2.25pt">
                <v:textbox>
                  <w:txbxContent>
                    <w:p w14:paraId="2D973021" w14:textId="77777777" w:rsidR="000C4847" w:rsidRPr="00CF0770" w:rsidRDefault="000C4847" w:rsidP="000C4847">
                      <w:pPr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0"/>
                          <w:szCs w:val="20"/>
                        </w:rPr>
                        <w:t>Халитова А.А</w:t>
                      </w:r>
                    </w:p>
                    <w:p w14:paraId="43CEA809" w14:textId="77777777" w:rsidR="00316844" w:rsidRPr="00A302EE" w:rsidRDefault="00316844" w:rsidP="00A302EE"/>
                  </w:txbxContent>
                </v:textbox>
              </v:shape>
              <v:shape id="Text Box 267" o:spid="_x0000_s1063" type="#_x0000_t202" style="position:absolute;left:2000;top:15226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" filled="f" stroked="f" strokeweight="2.25pt">
                <v:textbox>
                  <w:txbxContent>
                    <w:p w14:paraId="2F60B203" w14:textId="77777777" w:rsidR="00316844" w:rsidRPr="00A302EE" w:rsidRDefault="00316844" w:rsidP="00A302EE"/>
                  </w:txbxContent>
                </v:textbox>
              </v:shape>
              <v:shape id="Text Box 268" o:spid="_x0000_s1064" type="#_x0000_t202" style="position:absolute;left:2020;top:15774;width:1806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" filled="f" stroked="f" strokeweight="2.25pt">
                <v:textbox>
                  <w:txbxContent>
                    <w:p w14:paraId="4BEDC248" w14:textId="77777777" w:rsidR="00316844" w:rsidRDefault="00316844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7B4314A0" w14:textId="77777777" w:rsidR="00316844" w:rsidRDefault="0031684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i/>
                          <w:sz w:val="4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  <v:shape id="Text Box 269" o:spid="_x0000_s1065" type="#_x0000_t202" style="position:absolute;left:4970;top:14214;width:6482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fYZxAAAANsAAAAPAAAAZHJzL2Rvd25yZXYueG1sRI/BasMw&#10;EETvhf6D2EIvppHTUNe4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O4p9hnEAAAA2wAAAA8A&#10;AAAAAAAAAAAAAAAABwIAAGRycy9kb3ducmV2LnhtbFBLBQYAAAAAAwADALcAAAD4AgAAAAA=&#10;" filled="f" stroked="f" strokeweight="2.25pt">
                <v:textbox>
                  <w:txbxContent>
                    <w:p w14:paraId="3ED8C01B" w14:textId="77777777" w:rsidR="00316844" w:rsidRDefault="00316844"/>
                  </w:txbxContent>
                </v:textbox>
              </v:shape>
              <v:shape id="Text Box 270" o:spid="_x0000_s1066" type="#_x0000_t202" style="position:absolute;left:4872;top:15138;width:3846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" filled="f" stroked="f" strokeweight="2.25pt">
                <v:textbox>
                  <w:txbxContent>
                    <w:p w14:paraId="6E0AC44A" w14:textId="77777777" w:rsidR="000C4847" w:rsidRPr="00CF0770" w:rsidRDefault="000C4847" w:rsidP="000C4847">
                      <w:pPr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Подготовка технической </w:t>
                      </w:r>
                      <w:r w:rsidRPr="003E5A9A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>документации</w:t>
                      </w:r>
                      <w:r w:rsidRPr="00CF0770">
                        <w:rPr>
                          <w:rFonts w:ascii="GOST type B" w:hAnsi="GOST type B" w:cs="Arial"/>
                          <w:i/>
                          <w:sz w:val="28"/>
                          <w:szCs w:val="28"/>
                        </w:rPr>
                        <w:t xml:space="preserve"> средствами текстовых процессоров</w:t>
                      </w:r>
                    </w:p>
                    <w:p w14:paraId="74BA2A35" w14:textId="77777777" w:rsidR="00316844" w:rsidRDefault="00316844"/>
                  </w:txbxContent>
                </v:textbox>
              </v:shape>
              <v:shape id="Text Box 271" o:spid="_x0000_s1067" type="#_x0000_t202" style="position:absolute;left:8704;top:15531;width:2807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<v:textbox>
                  <w:txbxContent>
                    <w:p w14:paraId="015B5B81" w14:textId="77777777" w:rsidR="000C4847" w:rsidRPr="00E77AB0" w:rsidRDefault="000C4847" w:rsidP="000C4847">
                      <w:pPr>
                        <w:ind w:firstLine="709"/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 w:rsidRPr="00E77AB0">
                        <w:rPr>
                          <w:rFonts w:ascii="GOST type B" w:hAnsi="GOST type B" w:cs="Arial"/>
                          <w:i/>
                          <w:color w:val="000000" w:themeColor="text1"/>
                          <w:sz w:val="32"/>
                        </w:rPr>
                        <w:t>УУНиТ</w:t>
                      </w:r>
                      <w:r w:rsidRPr="00E77AB0">
                        <w:rPr>
                          <w:rFonts w:ascii="Arial" w:hAnsi="Arial" w:cs="Arial"/>
                          <w:i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8D2249A" w14:textId="4C4D53F3" w:rsidR="000C4847" w:rsidRPr="002615CB" w:rsidRDefault="000C4847" w:rsidP="000C4847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МКН-</w:t>
                      </w:r>
                      <w:r w:rsidR="003E5A9A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18Б</w:t>
                      </w:r>
                    </w:p>
                    <w:p w14:paraId="2D56159C" w14:textId="77777777" w:rsidR="00316844" w:rsidRDefault="00316844"/>
                  </w:txbxContent>
                </v:textbox>
              </v:shape>
              <v:shape id="Text Box 272" o:spid="_x0000_s1068" type="#_x0000_t202" style="position:absolute;left:8902;top:15222;width:474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" filled="f" stroked="f" strokeweight="2.25pt">
                <v:textbox>
                  <w:txbxContent>
                    <w:p w14:paraId="2487D59B" w14:textId="77777777" w:rsidR="00316844" w:rsidRPr="0011406F" w:rsidRDefault="00316844">
                      <w:pPr>
                        <w:rPr>
                          <w:sz w:val="20"/>
                          <w:szCs w:val="20"/>
                        </w:rPr>
                      </w:pPr>
                      <w:r w:rsidRPr="0011406F">
                        <w:rPr>
                          <w:sz w:val="20"/>
                          <w:szCs w:val="20"/>
                        </w:rPr>
                        <w:t>У</w:t>
                      </w:r>
                    </w:p>
                  </w:txbxContent>
                </v:textbox>
              </v:shape>
              <v:shape id="Text Box 273" o:spid="_x0000_s1069" type="#_x0000_t202" style="position:absolute;left:1124;top:15521;width:812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" filled="f" stroked="f" strokeweight="2.25pt">
                <v:textbox>
                  <w:txbxContent>
                    <w:p w14:paraId="31F37CA9" w14:textId="77777777" w:rsidR="00316844" w:rsidRDefault="00316844">
                      <w:pPr>
                        <w:rPr>
                          <w:sz w:val="16"/>
                          <w:lang w:val="en-US"/>
                        </w:rPr>
                      </w:pPr>
                    </w:p>
                  </w:txbxContent>
                </v:textbox>
              </v:shape>
              <v:shape id="Text Box 274" o:spid="_x0000_s1070" type="#_x0000_t202" style="position:absolute;left:2024;top:15521;width:1786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" filled="f" stroked="f" strokeweight="2.25pt">
                <v:textbox>
                  <w:txbxContent>
                    <w:p w14:paraId="21CA9F6D" w14:textId="77777777" w:rsidR="00316844" w:rsidRDefault="00316844">
                      <w:pPr>
                        <w:rPr>
                          <w:rFonts w:cs="Arial"/>
                          <w:i/>
                          <w:spacing w:val="-10"/>
                          <w:sz w:val="16"/>
                        </w:rPr>
                      </w:pPr>
                    </w:p>
                  </w:txbxContent>
                </v:textbox>
              </v:shape>
              <w10:wrap type="square"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2D4BF" w14:textId="196A62C8" w:rsidR="00316844" w:rsidRDefault="0031684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A241BE">
      <w:rPr>
        <w:noProof/>
      </w:rPr>
      <w:t>10</w:t>
    </w:r>
    <w:r>
      <w:fldChar w:fldCharType="end"/>
    </w:r>
  </w:p>
  <w:p w14:paraId="44788911" w14:textId="662CF06E" w:rsidR="00316844" w:rsidRDefault="00632E20">
    <w:pPr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510A7AA" wp14:editId="095BA3E0">
              <wp:simplePos x="0" y="0"/>
              <wp:positionH relativeFrom="column">
                <wp:posOffset>2246630</wp:posOffset>
              </wp:positionH>
              <wp:positionV relativeFrom="paragraph">
                <wp:posOffset>-145415</wp:posOffset>
              </wp:positionV>
              <wp:extent cx="3726180" cy="441960"/>
              <wp:effectExtent l="0" t="0" r="7620" b="0"/>
              <wp:wrapNone/>
              <wp:docPr id="65" name="Надпись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6180" cy="4419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EBC9C40" w14:textId="77777777" w:rsidR="00632E20" w:rsidRDefault="00632E2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0A7AA" id="_x0000_t202" coordsize="21600,21600" o:spt="202" path="m,l,21600r21600,l21600,xe">
              <v:stroke joinstyle="miter"/>
              <v:path gradientshapeok="t" o:connecttype="rect"/>
            </v:shapetype>
            <v:shape id="Надпись 65" o:spid="_x0000_s1071" type="#_x0000_t202" style="position:absolute;margin-left:176.9pt;margin-top:-11.45pt;width:293.4pt;height:34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" fillcolor="white [3201]" stroked="f" strokeweight=".5pt">
              <v:textbox>
                <w:txbxContent>
                  <w:p w14:paraId="6EBC9C40" w14:textId="77777777" w:rsidR="00632E20" w:rsidRDefault="00632E20"/>
                </w:txbxContent>
              </v:textbox>
            </v:shape>
          </w:pict>
        </mc:Fallback>
      </mc:AlternateContent>
    </w:r>
    <w:r w:rsidR="002A7C62"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1241303" wp14:editId="3FFA4A1C">
              <wp:simplePos x="0" y="0"/>
              <wp:positionH relativeFrom="column">
                <wp:posOffset>-182880</wp:posOffset>
              </wp:positionH>
              <wp:positionV relativeFrom="paragraph">
                <wp:posOffset>-203200</wp:posOffset>
              </wp:positionV>
              <wp:extent cx="6588760" cy="540385"/>
              <wp:effectExtent l="17145" t="15875" r="13970" b="15240"/>
              <wp:wrapNone/>
              <wp:docPr id="1" name="Group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540385"/>
                        <a:chOff x="1088" y="15506"/>
                        <a:chExt cx="10376" cy="851"/>
                      </a:xfrm>
                    </wpg:grpSpPr>
                    <wps:wsp>
                      <wps:cNvPr id="2" name="Line 321"/>
                      <wps:cNvCnPr>
                        <a:cxnSpLocks noChangeShapeType="1"/>
                      </wps:cNvCnPr>
                      <wps:spPr bwMode="auto">
                        <a:xfrm flipV="1">
                          <a:off x="1088" y="16356"/>
                          <a:ext cx="10376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22"/>
                      <wps:cNvCnPr>
                        <a:cxnSpLocks noChangeShapeType="1"/>
                      </wps:cNvCnPr>
                      <wps:spPr bwMode="auto">
                        <a:xfrm>
                          <a:off x="3356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Rectangle 323"/>
                      <wps:cNvSpPr>
                        <a:spLocks noChangeArrowheads="1"/>
                      </wps:cNvSpPr>
                      <wps:spPr bwMode="auto">
                        <a:xfrm>
                          <a:off x="2052" y="16101"/>
                          <a:ext cx="1304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0371AF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№ докум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Rectangle 324"/>
                      <wps:cNvSpPr>
                        <a:spLocks noChangeArrowheads="1"/>
                      </wps:cNvSpPr>
                      <wps:spPr bwMode="auto">
                        <a:xfrm>
                          <a:off x="1088" y="16101"/>
                          <a:ext cx="492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D212C6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Изм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" name="Line 325"/>
                      <wps:cNvCnPr>
                        <a:cxnSpLocks noChangeShapeType="1"/>
                      </wps:cNvCnPr>
                      <wps:spPr bwMode="auto">
                        <a:xfrm>
                          <a:off x="10897" y="1584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326"/>
                      <wps:cNvSpPr>
                        <a:spLocks noChangeArrowheads="1"/>
                      </wps:cNvSpPr>
                      <wps:spPr bwMode="auto">
                        <a:xfrm>
                          <a:off x="3356" y="16101"/>
                          <a:ext cx="851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780B87" w14:textId="77777777" w:rsidR="00316844" w:rsidRDefault="003168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Подп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Line 327"/>
                      <wps:cNvCnPr>
                        <a:cxnSpLocks noChangeShapeType="1"/>
                      </wps:cNvCnPr>
                      <wps:spPr bwMode="auto">
                        <a:xfrm flipH="1">
                          <a:off x="4184" y="15506"/>
                          <a:ext cx="8" cy="825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328"/>
                      <wps:cNvCnPr>
                        <a:cxnSpLocks noChangeShapeType="1"/>
                      </wps:cNvCnPr>
                      <wps:spPr bwMode="auto">
                        <a:xfrm>
                          <a:off x="1088" y="15506"/>
                          <a:ext cx="1037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329"/>
                      <wps:cNvCnPr>
                        <a:cxnSpLocks noChangeShapeType="1"/>
                      </wps:cNvCnPr>
                      <wps:spPr bwMode="auto">
                        <a:xfrm>
                          <a:off x="4774" y="15506"/>
                          <a:ext cx="1" cy="85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Rectangle 330"/>
                      <wps:cNvSpPr>
                        <a:spLocks noChangeArrowheads="1"/>
                      </wps:cNvSpPr>
                      <wps:spPr bwMode="auto">
                        <a:xfrm>
                          <a:off x="4207" y="16101"/>
                          <a:ext cx="78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6507F" w14:textId="77777777" w:rsidR="00316844" w:rsidRDefault="00316844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Line 331"/>
                      <wps:cNvCnPr>
                        <a:cxnSpLocks noChangeShapeType="1"/>
                      </wps:cNvCnPr>
                      <wps:spPr bwMode="auto">
                        <a:xfrm flipH="1">
                          <a:off x="10892" y="15506"/>
                          <a:ext cx="5" cy="843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332"/>
                      <wps:cNvCnPr>
                        <a:cxnSpLocks noChangeShapeType="1"/>
                      </wps:cNvCnPr>
                      <wps:spPr bwMode="auto">
                        <a:xfrm>
                          <a:off x="1088" y="15789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333"/>
                      <wps:cNvCnPr>
                        <a:cxnSpLocks noChangeShapeType="1"/>
                      </wps:cNvCnPr>
                      <wps:spPr bwMode="auto">
                        <a:xfrm>
                          <a:off x="1088" y="16073"/>
                          <a:ext cx="3686" cy="1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sm" len="med"/>
                          <a:tailEnd type="none" w="sm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334"/>
                      <wps:cNvCnPr>
                        <a:cxnSpLocks noChangeShapeType="1"/>
                      </wps:cNvCnPr>
                      <wps:spPr bwMode="auto">
                        <a:xfrm flipV="1">
                          <a:off x="1485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5"/>
                      <wps:cNvCnPr>
                        <a:cxnSpLocks noChangeShapeType="1"/>
                      </wps:cNvCnPr>
                      <wps:spPr bwMode="auto">
                        <a:xfrm flipV="1">
                          <a:off x="2052" y="15506"/>
                          <a:ext cx="0" cy="85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336"/>
                      <wps:cNvSpPr>
                        <a:spLocks noChangeArrowheads="1"/>
                      </wps:cNvSpPr>
                      <wps:spPr bwMode="auto">
                        <a:xfrm>
                          <a:off x="10978" y="15884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480736" w14:textId="70314786" w:rsidR="00316844" w:rsidRDefault="00316844">
                            <w:r>
                              <w:rPr>
                                <w:rStyle w:val="PageNumber"/>
                              </w:rPr>
                              <w:fldChar w:fldCharType="begin"/>
                            </w:r>
                            <w:r>
                              <w:rPr>
                                <w:rStyle w:val="PageNumber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PageNumber"/>
                              </w:rPr>
                              <w:fldChar w:fldCharType="separate"/>
                            </w:r>
                            <w:r w:rsidR="00A241BE">
                              <w:rPr>
                                <w:rStyle w:val="PageNumber"/>
                                <w:noProof/>
                              </w:rPr>
                              <w:t>10</w:t>
                            </w:r>
                            <w:r>
                              <w:rPr>
                                <w:rStyle w:val="PageNumbe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1241303" id="Group 320" o:spid="_x0000_s1072" style="position:absolute;margin-left:-14.4pt;margin-top:-16pt;width:518.8pt;height:42.55pt;z-index:251658752" coordorigin="1088,15506" coordsize="10376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">
              <v:line id="Line 321" o:spid="_x0000_s1073" style="position:absolute;flip:y;visibility:visible;mso-wrap-style:square" from="1088,16356" to="11464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line id="Line 322" o:spid="_x0000_s1074" style="position:absolute;visibility:visible;mso-wrap-style:square" from="3356,15506" to="3357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" strokeweight="1.25pt">
                <v:stroke startarrowwidth="narrow" startarrowlength="short" endarrowwidth="narrow" endarrowlength="short"/>
              </v:line>
              <v:rect id="Rectangle 323" o:spid="_x0000_s1075" style="position:absolute;left:2052;top:16101;width:130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i4wgAAANoAAAAPAAAAZHJzL2Rvd25yZXYueG1sRI9Ba8JA&#10;FITvgv9heUJvZmMp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AXjLi4wgAAANoAAAAPAAAA&#10;AAAAAAAAAAAAAAcCAABkcnMvZG93bnJldi54bWxQSwUGAAAAAAMAAwC3AAAA9gIAAAAA&#10;" filled="f" stroked="f" strokeweight="1.25pt">
                <v:textbox inset="0,0,0,0">
                  <w:txbxContent>
                    <w:p w14:paraId="090371AF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№ докум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24" o:spid="_x0000_s1076" style="position:absolute;left:1088;top:16101;width:492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" filled="f" stroked="f" strokeweight="1.25pt">
                <v:textbox inset="0,0,0,0">
                  <w:txbxContent>
                    <w:p w14:paraId="2CD212C6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Изм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5" o:spid="_x0000_s1077" style="position:absolute;visibility:visible;mso-wrap-style:square" from="10897,15846" to="11464,1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" strokeweight="1.25pt">
                <v:stroke startarrowwidth="narrow" startarrowlength="short" endarrowwidth="narrow" endarrowlength="short"/>
              </v:line>
              <v:rect id="Rectangle 326" o:spid="_x0000_s1078" style="position:absolute;left:3356;top:16101;width:85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" filled="f" stroked="f" strokeweight="1.25pt">
                <v:textbox inset="0,0,0,0">
                  <w:txbxContent>
                    <w:p w14:paraId="7F780B87" w14:textId="77777777" w:rsidR="00316844" w:rsidRDefault="00316844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Подп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line id="Line 327" o:spid="_x0000_s1079" style="position:absolute;flip:x;visibility:visible;mso-wrap-style:square" from="4184,15506" to="4192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" strokeweight="1.25pt">
                <v:stroke startarrowwidth="narrow" startarrowlength="short" endarrowwidth="narrow" endarrowlength="short"/>
              </v:line>
              <v:line id="Line 328" o:spid="_x0000_s1080" style="position:absolute;visibility:visible;mso-wrap-style:square" from="1088,15506" to="11464,15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" strokeweight="1.25pt">
                <v:stroke startarrowwidth="narrow" startarrowlength="short" endarrowwidth="narrow" endarrowlength="short"/>
              </v:line>
              <v:line id="Line 329" o:spid="_x0000_s1081" style="position:absolute;visibility:visible;mso-wrap-style:square" from="4774,15506" to="4775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" strokeweight="1.25pt">
                <v:stroke startarrowwidth="narrow" startarrowlength="short" endarrowwidth="narrow" endarrowlength="short"/>
              </v:line>
              <v:rect id="Rectangle 330" o:spid="_x0000_s1082" style="position:absolute;left:4207;top:16101;width:78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" filled="f" stroked="f" strokeweight="1.25pt">
                <v:textbox inset="0,0,0,0">
                  <w:txbxContent>
                    <w:p w14:paraId="4FA6507F" w14:textId="77777777" w:rsidR="00316844" w:rsidRDefault="00316844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>Дата</w:t>
                      </w:r>
                    </w:p>
                  </w:txbxContent>
                </v:textbox>
              </v:rect>
              <v:line id="Line 331" o:spid="_x0000_s1083" style="position:absolute;flip:x;visibility:visible;mso-wrap-style:square" from="10892,15506" to="10897,1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" strokeweight="1.25pt">
                <v:stroke startarrowwidth="narrow" endarrowwidth="narrow"/>
              </v:line>
              <v:line id="Line 332" o:spid="_x0000_s1084" style="position:absolute;visibility:visible;mso-wrap-style:square" from="1088,15789" to="4774,15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" strokeweight="1.25pt">
                <v:stroke startarrowwidth="narrow" endarrowwidth="narrow"/>
              </v:line>
              <v:line id="Line 333" o:spid="_x0000_s1085" style="position:absolute;visibility:visible;mso-wrap-style:square" from="1088,16073" to="4774,16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" strokeweight="1.25pt">
                <v:stroke startarrowwidth="narrow" endarrowwidth="narrow"/>
              </v:line>
              <v:line id="Line 334" o:spid="_x0000_s1086" style="position:absolute;flip:y;visibility:visible;mso-wrap-style:square" from="1485,15506" to="1485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" strokeweight="1.25pt"/>
              <v:line id="Line 335" o:spid="_x0000_s1087" style="position:absolute;flip:y;visibility:visible;mso-wrap-style:square" from="2052,15506" to="2052,16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" strokeweight="1.25pt"/>
              <v:rect id="Rectangle 336" o:spid="_x0000_s1088" style="position:absolute;left:10978;top:1588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" filled="f" stroked="f" strokeweight="1.25pt">
                <v:textbox inset="1mm,1mm,0,0">
                  <w:txbxContent>
                    <w:p w14:paraId="32480736" w14:textId="70314786" w:rsidR="00316844" w:rsidRDefault="00316844">
                      <w:r>
                        <w:rPr>
                          <w:rStyle w:val="PageNumber"/>
                        </w:rPr>
                        <w:fldChar w:fldCharType="begin"/>
                      </w:r>
                      <w:r>
                        <w:rPr>
                          <w:rStyle w:val="PageNumber"/>
                        </w:rPr>
                        <w:instrText xml:space="preserve"> PAGE </w:instrText>
                      </w:r>
                      <w:r>
                        <w:rPr>
                          <w:rStyle w:val="PageNumber"/>
                        </w:rPr>
                        <w:fldChar w:fldCharType="separate"/>
                      </w:r>
                      <w:r w:rsidR="00A241BE">
                        <w:rPr>
                          <w:rStyle w:val="PageNumber"/>
                          <w:noProof/>
                        </w:rPr>
                        <w:t>10</w:t>
                      </w:r>
                      <w:r>
                        <w:rPr>
                          <w:rStyle w:val="PageNumber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229EC" w14:textId="77777777" w:rsidR="003B2B48" w:rsidRDefault="003B2B48">
      <w:r>
        <w:separator/>
      </w:r>
    </w:p>
  </w:footnote>
  <w:footnote w:type="continuationSeparator" w:id="0">
    <w:p w14:paraId="5800E0C0" w14:textId="77777777" w:rsidR="003B2B48" w:rsidRDefault="003B2B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3DEC" w14:textId="77777777" w:rsidR="00316844" w:rsidRDefault="002A7C62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6447DC5" wp14:editId="6F09255A">
              <wp:simplePos x="0" y="0"/>
              <wp:positionH relativeFrom="column">
                <wp:posOffset>-167640</wp:posOffset>
              </wp:positionH>
              <wp:positionV relativeFrom="paragraph">
                <wp:posOffset>-210820</wp:posOffset>
              </wp:positionV>
              <wp:extent cx="6588125" cy="10172700"/>
              <wp:effectExtent l="0" t="0" r="22225" b="19050"/>
              <wp:wrapNone/>
              <wp:docPr id="6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125" cy="10172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93073B" id="Rectangle 23" o:spid="_x0000_s1026" style="position:absolute;margin-left:-13.2pt;margin-top:-16.6pt;width:518.75pt;height:80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0DF0"/>
    <w:multiLevelType w:val="hybridMultilevel"/>
    <w:tmpl w:val="F87AF7C6"/>
    <w:lvl w:ilvl="0" w:tplc="FD10F42E">
      <w:start w:val="1"/>
      <w:numFmt w:val="decimal"/>
      <w:pStyle w:val="Bibliography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D594324"/>
    <w:multiLevelType w:val="hybridMultilevel"/>
    <w:tmpl w:val="AA0C02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8A28732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sz w:val="28"/>
        <w:szCs w:val="28"/>
      </w:rPr>
    </w:lvl>
    <w:lvl w:ilvl="2" w:tplc="FFFFFFF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sz w:val="28"/>
        <w:szCs w:val="28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53FA7"/>
    <w:multiLevelType w:val="multilevel"/>
    <w:tmpl w:val="29AE762A"/>
    <w:lvl w:ilvl="0">
      <w:start w:val="1"/>
      <w:numFmt w:val="decimal"/>
      <w:pStyle w:val="a"/>
      <w:suff w:val="space"/>
      <w:lvlText w:val="Рисунок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548754C"/>
    <w:multiLevelType w:val="hybridMultilevel"/>
    <w:tmpl w:val="8D406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F270A"/>
    <w:multiLevelType w:val="multilevel"/>
    <w:tmpl w:val="9910A8D6"/>
    <w:lvl w:ilvl="0">
      <w:start w:val="1"/>
      <w:numFmt w:val="russianLower"/>
      <w:pStyle w:val="a0"/>
      <w:lvlText w:val="%1)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1">
      <w:start w:val="1"/>
      <w:numFmt w:val="decimal"/>
      <w:pStyle w:val="a1"/>
      <w:lvlText w:val="%2)"/>
      <w:lvlJc w:val="left"/>
      <w:pPr>
        <w:tabs>
          <w:tab w:val="num" w:pos="1789"/>
        </w:tabs>
        <w:ind w:left="1501" w:hanging="432"/>
      </w:pPr>
      <w:rPr>
        <w:rFonts w:ascii="Times New Roman" w:hAnsi="Times New Roman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49"/>
        </w:tabs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9"/>
        </w:tabs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9"/>
        </w:tabs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9"/>
        </w:tabs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9"/>
        </w:tabs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9"/>
        </w:tabs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9"/>
        </w:tabs>
        <w:ind w:left="5029" w:hanging="1440"/>
      </w:pPr>
      <w:rPr>
        <w:rFonts w:hint="default"/>
      </w:rPr>
    </w:lvl>
  </w:abstractNum>
  <w:abstractNum w:abstractNumId="5" w15:restartNumberingAfterBreak="0">
    <w:nsid w:val="2ED14BEE"/>
    <w:multiLevelType w:val="multilevel"/>
    <w:tmpl w:val="7EA4BA58"/>
    <w:lvl w:ilvl="0">
      <w:start w:val="1"/>
      <w:numFmt w:val="decimal"/>
      <w:pStyle w:val="Heading1"/>
      <w:lvlText w:val="%1"/>
      <w:lvlJc w:val="left"/>
      <w:pPr>
        <w:tabs>
          <w:tab w:val="num" w:pos="1283"/>
        </w:tabs>
        <w:ind w:left="1283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6" w15:restartNumberingAfterBreak="0">
    <w:nsid w:val="46CC4CF3"/>
    <w:multiLevelType w:val="multilevel"/>
    <w:tmpl w:val="B4B28724"/>
    <w:lvl w:ilvl="0">
      <w:start w:val="1"/>
      <w:numFmt w:val="decimal"/>
      <w:pStyle w:val="a2"/>
      <w:suff w:val="space"/>
      <w:lvlText w:val="Таблица %1 – "/>
      <w:lvlJc w:val="left"/>
      <w:pPr>
        <w:ind w:left="1005" w:hanging="1005"/>
      </w:pPr>
      <w:rPr>
        <w:rFonts w:hint="default"/>
        <w:b w:val="0"/>
        <w:i w:val="0"/>
        <w:color w:val="00330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4FE41811"/>
    <w:multiLevelType w:val="hybridMultilevel"/>
    <w:tmpl w:val="9A8A3D24"/>
    <w:lvl w:ilvl="0" w:tplc="1B608222">
      <w:numFmt w:val="bullet"/>
      <w:pStyle w:val="a3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58E496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287958"/>
    <w:multiLevelType w:val="hybridMultilevel"/>
    <w:tmpl w:val="03C28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A90A99"/>
    <w:multiLevelType w:val="hybridMultilevel"/>
    <w:tmpl w:val="A66A9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01C9A"/>
    <w:multiLevelType w:val="multilevel"/>
    <w:tmpl w:val="F7C6230A"/>
    <w:lvl w:ilvl="0">
      <w:start w:val="1"/>
      <w:numFmt w:val="decimal"/>
      <w:lvlText w:val="%1"/>
      <w:lvlJc w:val="left"/>
      <w:pPr>
        <w:tabs>
          <w:tab w:val="num" w:pos="1278"/>
        </w:tabs>
        <w:ind w:left="1278" w:hanging="432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1422"/>
        </w:tabs>
        <w:ind w:left="1422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566"/>
        </w:tabs>
        <w:ind w:left="1566" w:hanging="72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10"/>
        </w:tabs>
        <w:ind w:left="1710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854"/>
        </w:tabs>
        <w:ind w:left="1854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998"/>
        </w:tabs>
        <w:ind w:left="1998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2142"/>
        </w:tabs>
        <w:ind w:left="2142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286"/>
        </w:tabs>
        <w:ind w:left="2286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430"/>
        </w:tabs>
        <w:ind w:left="2430" w:hanging="1584"/>
      </w:pPr>
      <w:rPr>
        <w:rFonts w:hint="default"/>
      </w:rPr>
    </w:lvl>
  </w:abstractNum>
  <w:num w:numId="1" w16cid:durableId="1488669477">
    <w:abstractNumId w:val="10"/>
  </w:num>
  <w:num w:numId="2" w16cid:durableId="1920093750">
    <w:abstractNumId w:val="6"/>
  </w:num>
  <w:num w:numId="3" w16cid:durableId="1151559440">
    <w:abstractNumId w:val="7"/>
  </w:num>
  <w:num w:numId="4" w16cid:durableId="1099646157">
    <w:abstractNumId w:val="4"/>
  </w:num>
  <w:num w:numId="5" w16cid:durableId="485753014">
    <w:abstractNumId w:val="0"/>
  </w:num>
  <w:num w:numId="6" w16cid:durableId="514661206">
    <w:abstractNumId w:val="5"/>
  </w:num>
  <w:num w:numId="7" w16cid:durableId="1115172580">
    <w:abstractNumId w:val="2"/>
  </w:num>
  <w:num w:numId="8" w16cid:durableId="1954166489">
    <w:abstractNumId w:val="3"/>
  </w:num>
  <w:num w:numId="9" w16cid:durableId="565342380">
    <w:abstractNumId w:val="8"/>
  </w:num>
  <w:num w:numId="10" w16cid:durableId="62064722">
    <w:abstractNumId w:val="1"/>
  </w:num>
  <w:num w:numId="11" w16cid:durableId="442773304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activeWritingStyle w:appName="MSWord" w:lang="en-US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5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grammar="clean"/>
  <w:attachedTemplate r:id="rId1"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autoFormatOverride/>
  <w:defaultTabStop w:val="709"/>
  <w:hyphenationZone w:val="357"/>
  <w:drawingGridHorizontalSpacing w:val="6"/>
  <w:drawingGridVerticalSpacing w:val="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F57"/>
    <w:rsid w:val="0003689E"/>
    <w:rsid w:val="00040CE2"/>
    <w:rsid w:val="00042E07"/>
    <w:rsid w:val="00067A95"/>
    <w:rsid w:val="00082E9D"/>
    <w:rsid w:val="000C279A"/>
    <w:rsid w:val="000C4847"/>
    <w:rsid w:val="000C5E4C"/>
    <w:rsid w:val="000D7A22"/>
    <w:rsid w:val="0011406F"/>
    <w:rsid w:val="00114577"/>
    <w:rsid w:val="00114E4C"/>
    <w:rsid w:val="0011736D"/>
    <w:rsid w:val="001448C2"/>
    <w:rsid w:val="00144F8F"/>
    <w:rsid w:val="00146EE7"/>
    <w:rsid w:val="0014794A"/>
    <w:rsid w:val="00166AAD"/>
    <w:rsid w:val="001C2EA9"/>
    <w:rsid w:val="001E3855"/>
    <w:rsid w:val="00212C17"/>
    <w:rsid w:val="0021659B"/>
    <w:rsid w:val="00230BA5"/>
    <w:rsid w:val="00251D7B"/>
    <w:rsid w:val="00282ED9"/>
    <w:rsid w:val="00283953"/>
    <w:rsid w:val="002934F3"/>
    <w:rsid w:val="002A7C62"/>
    <w:rsid w:val="002C196E"/>
    <w:rsid w:val="002F5E29"/>
    <w:rsid w:val="00316844"/>
    <w:rsid w:val="003558B2"/>
    <w:rsid w:val="00364BBE"/>
    <w:rsid w:val="00385EA5"/>
    <w:rsid w:val="003B2B48"/>
    <w:rsid w:val="003C70FA"/>
    <w:rsid w:val="003E042B"/>
    <w:rsid w:val="003E5A9A"/>
    <w:rsid w:val="003F1E09"/>
    <w:rsid w:val="003F770D"/>
    <w:rsid w:val="00412E62"/>
    <w:rsid w:val="00413982"/>
    <w:rsid w:val="0044033E"/>
    <w:rsid w:val="00457200"/>
    <w:rsid w:val="00520556"/>
    <w:rsid w:val="0053573B"/>
    <w:rsid w:val="0054002E"/>
    <w:rsid w:val="00543F11"/>
    <w:rsid w:val="00547411"/>
    <w:rsid w:val="00551476"/>
    <w:rsid w:val="005562B4"/>
    <w:rsid w:val="00561E72"/>
    <w:rsid w:val="00565652"/>
    <w:rsid w:val="00565EE7"/>
    <w:rsid w:val="0057662D"/>
    <w:rsid w:val="00581693"/>
    <w:rsid w:val="00587BBF"/>
    <w:rsid w:val="00596574"/>
    <w:rsid w:val="005C1D67"/>
    <w:rsid w:val="005C5152"/>
    <w:rsid w:val="005E7FD6"/>
    <w:rsid w:val="005F6DDC"/>
    <w:rsid w:val="006166DB"/>
    <w:rsid w:val="00632E20"/>
    <w:rsid w:val="00633EF1"/>
    <w:rsid w:val="00673C19"/>
    <w:rsid w:val="00696249"/>
    <w:rsid w:val="006A1401"/>
    <w:rsid w:val="006C7D52"/>
    <w:rsid w:val="00703A1F"/>
    <w:rsid w:val="00706CF9"/>
    <w:rsid w:val="00752B32"/>
    <w:rsid w:val="00760630"/>
    <w:rsid w:val="00765782"/>
    <w:rsid w:val="0079203E"/>
    <w:rsid w:val="007A7C19"/>
    <w:rsid w:val="007B7938"/>
    <w:rsid w:val="00851674"/>
    <w:rsid w:val="00857799"/>
    <w:rsid w:val="00883DED"/>
    <w:rsid w:val="00883FB9"/>
    <w:rsid w:val="0088550C"/>
    <w:rsid w:val="008A51D5"/>
    <w:rsid w:val="008A7678"/>
    <w:rsid w:val="008C30AE"/>
    <w:rsid w:val="008C3BD9"/>
    <w:rsid w:val="008E0DD5"/>
    <w:rsid w:val="008E3C1B"/>
    <w:rsid w:val="008F2752"/>
    <w:rsid w:val="009038A8"/>
    <w:rsid w:val="00907A33"/>
    <w:rsid w:val="009144A7"/>
    <w:rsid w:val="00927C43"/>
    <w:rsid w:val="00954BA0"/>
    <w:rsid w:val="00A04043"/>
    <w:rsid w:val="00A13709"/>
    <w:rsid w:val="00A147E5"/>
    <w:rsid w:val="00A17E57"/>
    <w:rsid w:val="00A22962"/>
    <w:rsid w:val="00A241BE"/>
    <w:rsid w:val="00A2423F"/>
    <w:rsid w:val="00A302EE"/>
    <w:rsid w:val="00A32080"/>
    <w:rsid w:val="00A73531"/>
    <w:rsid w:val="00AB4518"/>
    <w:rsid w:val="00AB4E3A"/>
    <w:rsid w:val="00AD38B8"/>
    <w:rsid w:val="00AD525F"/>
    <w:rsid w:val="00B16F57"/>
    <w:rsid w:val="00B63615"/>
    <w:rsid w:val="00B91F6D"/>
    <w:rsid w:val="00BA1F7E"/>
    <w:rsid w:val="00BA25D6"/>
    <w:rsid w:val="00BA4779"/>
    <w:rsid w:val="00BB146F"/>
    <w:rsid w:val="00BD5169"/>
    <w:rsid w:val="00C00AE7"/>
    <w:rsid w:val="00C06C6B"/>
    <w:rsid w:val="00C20495"/>
    <w:rsid w:val="00C25592"/>
    <w:rsid w:val="00C42B01"/>
    <w:rsid w:val="00C5420C"/>
    <w:rsid w:val="00C63011"/>
    <w:rsid w:val="00C74F57"/>
    <w:rsid w:val="00C751BD"/>
    <w:rsid w:val="00C87D7A"/>
    <w:rsid w:val="00C91C85"/>
    <w:rsid w:val="00C93341"/>
    <w:rsid w:val="00CF7E31"/>
    <w:rsid w:val="00D04266"/>
    <w:rsid w:val="00D075ED"/>
    <w:rsid w:val="00D318C1"/>
    <w:rsid w:val="00D32786"/>
    <w:rsid w:val="00D4161B"/>
    <w:rsid w:val="00D43195"/>
    <w:rsid w:val="00D7677E"/>
    <w:rsid w:val="00D853EE"/>
    <w:rsid w:val="00DA1A8B"/>
    <w:rsid w:val="00DC5B77"/>
    <w:rsid w:val="00DD638D"/>
    <w:rsid w:val="00DF1E12"/>
    <w:rsid w:val="00E0071C"/>
    <w:rsid w:val="00E05B71"/>
    <w:rsid w:val="00E13381"/>
    <w:rsid w:val="00E31A68"/>
    <w:rsid w:val="00E327D5"/>
    <w:rsid w:val="00E43284"/>
    <w:rsid w:val="00E479CE"/>
    <w:rsid w:val="00E731BE"/>
    <w:rsid w:val="00EA5001"/>
    <w:rsid w:val="00EB71CB"/>
    <w:rsid w:val="00EC0139"/>
    <w:rsid w:val="00F05919"/>
    <w:rsid w:val="00F7379B"/>
    <w:rsid w:val="00F74A12"/>
    <w:rsid w:val="00F77026"/>
    <w:rsid w:val="00F8313C"/>
    <w:rsid w:val="00F861C7"/>
    <w:rsid w:val="00FC0920"/>
    <w:rsid w:val="00FF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3C36B"/>
  <w15:chartTrackingRefBased/>
  <w15:docId w15:val="{3923A5B6-AA4E-4830-A554-C0CEDA6C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locked="1"/>
    <w:lsdException w:name="envelope address" w:locked="1"/>
    <w:lsdException w:name="Title" w:qFormat="1"/>
    <w:lsdException w:name="Closing" w:locked="1"/>
    <w:lsdException w:name="Signature" w:locked="1"/>
    <w:lsdException w:name="Subtitle" w:qFormat="1"/>
    <w:lsdException w:name="Salutation" w:locked="1"/>
    <w:lsdException w:name="Hyperlink" w:uiPriority="99"/>
    <w:lsdException w:name="Strong" w:qFormat="1"/>
    <w:lsdException w:name="Emphasis" w:qFormat="1"/>
    <w:lsdException w:name="Normal (Web)" w:uiPriority="99"/>
    <w:lsdException w:name="HTML Acronym" w:lock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locked="1" w:semiHidden="1" w:unhideWhenUsed="1"/>
    <w:lsdException w:name="Table Professional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27D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203E"/>
    <w:pPr>
      <w:keepNext/>
      <w:pageBreakBefore/>
      <w:numPr>
        <w:numId w:val="6"/>
      </w:numPr>
      <w:suppressAutoHyphens/>
      <w:spacing w:after="400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qFormat/>
    <w:rsid w:val="0079203E"/>
    <w:pPr>
      <w:keepNext/>
      <w:numPr>
        <w:ilvl w:val="1"/>
        <w:numId w:val="6"/>
      </w:numPr>
      <w:suppressAutoHyphens/>
      <w:spacing w:before="200" w:after="10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79203E"/>
    <w:pPr>
      <w:keepNext/>
      <w:numPr>
        <w:ilvl w:val="2"/>
        <w:numId w:val="6"/>
      </w:numPr>
      <w:suppressAutoHyphens/>
      <w:spacing w:before="200" w:after="100"/>
      <w:outlineLvl w:val="2"/>
    </w:pPr>
    <w:rPr>
      <w:rFonts w:cs="Arial"/>
      <w:b/>
      <w:bCs/>
      <w:sz w:val="28"/>
      <w:szCs w:val="26"/>
    </w:rPr>
  </w:style>
  <w:style w:type="paragraph" w:styleId="Heading4">
    <w:name w:val="heading 4"/>
    <w:basedOn w:val="Normal"/>
    <w:next w:val="Normal"/>
    <w:qFormat/>
    <w:locked/>
    <w:rsid w:val="007A7C19"/>
    <w:pPr>
      <w:keepNext/>
      <w:numPr>
        <w:ilvl w:val="3"/>
        <w:numId w:val="1"/>
      </w:numPr>
      <w:spacing w:before="200" w:after="10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locked/>
    <w:rsid w:val="007A7C1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locked/>
    <w:rsid w:val="007A7C1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locked/>
    <w:rsid w:val="007A7C19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locked/>
    <w:rsid w:val="007A7C1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locked/>
    <w:rsid w:val="007A7C1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">
    <w:name w:val="Основной текст ПЗ"/>
    <w:rsid w:val="0079203E"/>
    <w:pPr>
      <w:ind w:firstLine="851"/>
      <w:jc w:val="both"/>
    </w:pPr>
    <w:rPr>
      <w:color w:val="000000"/>
      <w:sz w:val="28"/>
    </w:rPr>
  </w:style>
  <w:style w:type="character" w:customStyle="1" w:styleId="a5">
    <w:name w:val="Основной текст ПЗ Знак"/>
    <w:semiHidden/>
    <w:rPr>
      <w:color w:val="000000"/>
      <w:sz w:val="28"/>
      <w:lang w:val="ru-RU" w:eastAsia="ru-RU" w:bidi="ar-SA"/>
    </w:rPr>
  </w:style>
  <w:style w:type="paragraph" w:customStyle="1" w:styleId="a6">
    <w:name w:val="Формула ПЗ"/>
    <w:next w:val="Normal"/>
    <w:pPr>
      <w:tabs>
        <w:tab w:val="center" w:pos="4836"/>
        <w:tab w:val="right" w:pos="9756"/>
      </w:tabs>
    </w:pPr>
    <w:rPr>
      <w:sz w:val="28"/>
    </w:rPr>
  </w:style>
  <w:style w:type="paragraph" w:styleId="TOC1">
    <w:name w:val="toc 1"/>
    <w:basedOn w:val="Normal"/>
    <w:next w:val="Normal"/>
    <w:autoRedefine/>
    <w:uiPriority w:val="39"/>
    <w:rsid w:val="007A7C19"/>
    <w:pPr>
      <w:tabs>
        <w:tab w:val="left" w:pos="567"/>
        <w:tab w:val="right" w:leader="dot" w:pos="9762"/>
      </w:tabs>
      <w:spacing w:line="360" w:lineRule="auto"/>
      <w:ind w:right="523"/>
    </w:pPr>
    <w:rPr>
      <w:sz w:val="28"/>
    </w:rPr>
  </w:style>
  <w:style w:type="paragraph" w:styleId="Caption">
    <w:name w:val="caption"/>
    <w:next w:val="Normal"/>
    <w:qFormat/>
    <w:rsid w:val="007A7C19"/>
    <w:pPr>
      <w:spacing w:line="360" w:lineRule="auto"/>
      <w:ind w:firstLine="680"/>
      <w:jc w:val="both"/>
    </w:pPr>
    <w:rPr>
      <w:bCs/>
      <w:sz w:val="28"/>
    </w:rPr>
  </w:style>
  <w:style w:type="paragraph" w:styleId="TOC2">
    <w:name w:val="toc 2"/>
    <w:basedOn w:val="Normal"/>
    <w:next w:val="Normal"/>
    <w:autoRedefine/>
    <w:uiPriority w:val="39"/>
    <w:rsid w:val="007A7C19"/>
    <w:pPr>
      <w:tabs>
        <w:tab w:val="left" w:pos="680"/>
        <w:tab w:val="right" w:leader="dot" w:pos="9780"/>
      </w:tabs>
      <w:spacing w:line="360" w:lineRule="auto"/>
      <w:ind w:right="691"/>
    </w:pPr>
    <w:rPr>
      <w:sz w:val="28"/>
    </w:rPr>
  </w:style>
  <w:style w:type="paragraph" w:styleId="TOC3">
    <w:name w:val="toc 3"/>
    <w:basedOn w:val="Normal"/>
    <w:next w:val="Normal"/>
    <w:autoRedefine/>
    <w:uiPriority w:val="39"/>
    <w:rsid w:val="007A7C19"/>
    <w:pPr>
      <w:tabs>
        <w:tab w:val="left" w:pos="794"/>
        <w:tab w:val="right" w:leader="dot" w:pos="9780"/>
      </w:tabs>
      <w:spacing w:line="360" w:lineRule="auto"/>
      <w:ind w:right="673"/>
    </w:pPr>
    <w:rPr>
      <w:sz w:val="28"/>
    </w:rPr>
  </w:style>
  <w:style w:type="paragraph" w:styleId="TOC4">
    <w:name w:val="toc 4"/>
    <w:basedOn w:val="Normal"/>
    <w:next w:val="Normal"/>
    <w:autoRedefine/>
    <w:semiHidden/>
    <w:rsid w:val="007A7C19"/>
    <w:pPr>
      <w:ind w:left="720"/>
    </w:pPr>
  </w:style>
  <w:style w:type="paragraph" w:styleId="TOC5">
    <w:name w:val="toc 5"/>
    <w:basedOn w:val="Normal"/>
    <w:next w:val="Normal"/>
    <w:autoRedefine/>
    <w:semiHidden/>
    <w:rsid w:val="007A7C19"/>
    <w:pPr>
      <w:ind w:left="960"/>
    </w:pPr>
  </w:style>
  <w:style w:type="paragraph" w:styleId="TOC6">
    <w:name w:val="toc 6"/>
    <w:basedOn w:val="Normal"/>
    <w:next w:val="Normal"/>
    <w:autoRedefine/>
    <w:semiHidden/>
    <w:rsid w:val="007A7C19"/>
    <w:pPr>
      <w:ind w:left="1200"/>
    </w:pPr>
  </w:style>
  <w:style w:type="paragraph" w:styleId="TOC7">
    <w:name w:val="toc 7"/>
    <w:basedOn w:val="Normal"/>
    <w:next w:val="Normal"/>
    <w:autoRedefine/>
    <w:semiHidden/>
    <w:rsid w:val="007A7C19"/>
    <w:pPr>
      <w:ind w:left="1440"/>
    </w:pPr>
  </w:style>
  <w:style w:type="paragraph" w:styleId="TOC8">
    <w:name w:val="toc 8"/>
    <w:basedOn w:val="Normal"/>
    <w:next w:val="Normal"/>
    <w:autoRedefine/>
    <w:semiHidden/>
    <w:rsid w:val="007A7C19"/>
    <w:pPr>
      <w:ind w:left="1680"/>
    </w:pPr>
  </w:style>
  <w:style w:type="paragraph" w:styleId="TOC9">
    <w:name w:val="toc 9"/>
    <w:basedOn w:val="Normal"/>
    <w:next w:val="Normal"/>
    <w:autoRedefine/>
    <w:semiHidden/>
    <w:rsid w:val="007A7C19"/>
    <w:pPr>
      <w:ind w:left="1920"/>
    </w:pPr>
  </w:style>
  <w:style w:type="character" w:styleId="Hyperlink">
    <w:name w:val="Hyperlink"/>
    <w:uiPriority w:val="99"/>
    <w:rsid w:val="007A7C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7A7C19"/>
    <w:pPr>
      <w:spacing w:before="100" w:beforeAutospacing="1" w:after="100" w:afterAutospacing="1"/>
    </w:pPr>
  </w:style>
  <w:style w:type="character" w:styleId="Strong">
    <w:name w:val="Strong"/>
    <w:qFormat/>
    <w:rsid w:val="007A7C19"/>
    <w:rPr>
      <w:b/>
      <w:bCs/>
    </w:rPr>
  </w:style>
  <w:style w:type="paragraph" w:customStyle="1" w:styleId="zagl">
    <w:name w:val="zagl"/>
    <w:basedOn w:val="Normal"/>
    <w:semiHidden/>
    <w:locked/>
    <w:rsid w:val="00A17E57"/>
    <w:pPr>
      <w:spacing w:before="100" w:beforeAutospacing="1" w:after="100" w:afterAutospacing="1"/>
    </w:pPr>
  </w:style>
  <w:style w:type="paragraph" w:customStyle="1" w:styleId="a7">
    <w:name w:val="Таблица"/>
    <w:basedOn w:val="Normal"/>
    <w:next w:val="Normal"/>
    <w:semiHidden/>
    <w:pPr>
      <w:tabs>
        <w:tab w:val="num" w:pos="927"/>
      </w:tabs>
      <w:spacing w:before="120" w:after="60"/>
      <w:ind w:firstLine="567"/>
    </w:pPr>
    <w:rPr>
      <w:b/>
      <w:sz w:val="20"/>
      <w:szCs w:val="20"/>
      <w:lang w:val="en-US" w:eastAsia="en-US"/>
    </w:rPr>
  </w:style>
  <w:style w:type="paragraph" w:customStyle="1" w:styleId="a3">
    <w:name w:val="Ненум.список"/>
    <w:rsid w:val="0079203E"/>
    <w:pPr>
      <w:numPr>
        <w:numId w:val="3"/>
      </w:numPr>
      <w:tabs>
        <w:tab w:val="clear" w:pos="1211"/>
        <w:tab w:val="num" w:pos="1074"/>
      </w:tabs>
      <w:ind w:left="1066" w:hanging="204"/>
      <w:jc w:val="both"/>
    </w:pPr>
    <w:rPr>
      <w:sz w:val="28"/>
    </w:rPr>
  </w:style>
  <w:style w:type="paragraph" w:styleId="DocumentMap">
    <w:name w:val="Document Map"/>
    <w:basedOn w:val="Normal"/>
    <w:semiHidden/>
    <w:rsid w:val="007A7C19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0">
    <w:name w:val="Нум. список"/>
    <w:rsid w:val="0079203E"/>
    <w:pPr>
      <w:numPr>
        <w:numId w:val="4"/>
      </w:numPr>
      <w:tabs>
        <w:tab w:val="clear" w:pos="1069"/>
        <w:tab w:val="num" w:pos="1260"/>
      </w:tabs>
      <w:ind w:left="1265" w:hanging="414"/>
      <w:jc w:val="both"/>
    </w:pPr>
    <w:rPr>
      <w:sz w:val="28"/>
      <w:szCs w:val="28"/>
    </w:rPr>
  </w:style>
  <w:style w:type="character" w:styleId="FollowedHyperlink">
    <w:name w:val="FollowedHyperlink"/>
    <w:semiHidden/>
    <w:rsid w:val="007A7C19"/>
    <w:rPr>
      <w:color w:val="800080"/>
      <w:u w:val="single"/>
    </w:rPr>
  </w:style>
  <w:style w:type="paragraph" w:styleId="Header">
    <w:name w:val="header"/>
    <w:basedOn w:val="Normal"/>
    <w:semiHidden/>
    <w:locked/>
    <w:rsid w:val="007A7C19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paragraph" w:styleId="Title">
    <w:name w:val="Title"/>
    <w:next w:val="Normal"/>
    <w:qFormat/>
    <w:rsid w:val="007A7C19"/>
    <w:pPr>
      <w:jc w:val="center"/>
    </w:pPr>
    <w:rPr>
      <w:sz w:val="28"/>
    </w:rPr>
  </w:style>
  <w:style w:type="paragraph" w:styleId="Footer">
    <w:name w:val="footer"/>
    <w:basedOn w:val="Normal"/>
    <w:semiHidden/>
    <w:rsid w:val="007A7C19"/>
    <w:pPr>
      <w:tabs>
        <w:tab w:val="center" w:pos="4677"/>
        <w:tab w:val="right" w:pos="9355"/>
      </w:tabs>
    </w:pPr>
  </w:style>
  <w:style w:type="paragraph" w:customStyle="1" w:styleId="a8">
    <w:name w:val="Таблица. Абзац по центру"/>
    <w:next w:val="a9"/>
    <w:pPr>
      <w:jc w:val="center"/>
    </w:pPr>
    <w:rPr>
      <w:sz w:val="28"/>
    </w:rPr>
  </w:style>
  <w:style w:type="paragraph" w:customStyle="1" w:styleId="aa">
    <w:name w:val="Формула_ПЗ"/>
    <w:aliases w:val="обозначения"/>
    <w:basedOn w:val="a4"/>
    <w:semiHidden/>
    <w:pPr>
      <w:tabs>
        <w:tab w:val="left" w:pos="684"/>
        <w:tab w:val="left" w:pos="1116"/>
      </w:tabs>
      <w:ind w:left="1386" w:hanging="1386"/>
    </w:pPr>
  </w:style>
  <w:style w:type="paragraph" w:customStyle="1" w:styleId="a1">
    <w:name w:val="Нум.список"/>
    <w:basedOn w:val="Normal"/>
    <w:rsid w:val="0079203E"/>
    <w:pPr>
      <w:numPr>
        <w:ilvl w:val="1"/>
        <w:numId w:val="4"/>
      </w:numPr>
      <w:tabs>
        <w:tab w:val="clear" w:pos="1789"/>
        <w:tab w:val="num" w:pos="1620"/>
      </w:tabs>
      <w:ind w:left="1616" w:hanging="357"/>
    </w:pPr>
    <w:rPr>
      <w:sz w:val="28"/>
      <w:szCs w:val="28"/>
    </w:rPr>
  </w:style>
  <w:style w:type="paragraph" w:customStyle="1" w:styleId="a9">
    <w:name w:val="Таблица. Абзац без отступа"/>
    <w:basedOn w:val="a4"/>
    <w:next w:val="a4"/>
    <w:pPr>
      <w:ind w:firstLine="0"/>
    </w:pPr>
  </w:style>
  <w:style w:type="paragraph" w:customStyle="1" w:styleId="ab">
    <w:name w:val="Название таблицы"/>
    <w:basedOn w:val="Normal"/>
    <w:rsid w:val="0079203E"/>
    <w:pPr>
      <w:suppressAutoHyphens/>
      <w:ind w:firstLine="851"/>
    </w:pPr>
    <w:rPr>
      <w:bCs/>
      <w:sz w:val="28"/>
      <w:szCs w:val="28"/>
    </w:rPr>
  </w:style>
  <w:style w:type="paragraph" w:styleId="Bibliography">
    <w:name w:val="Bibliography"/>
    <w:basedOn w:val="Normal"/>
    <w:rsid w:val="0079203E"/>
    <w:pPr>
      <w:numPr>
        <w:numId w:val="5"/>
      </w:numPr>
      <w:tabs>
        <w:tab w:val="clear" w:pos="1814"/>
        <w:tab w:val="num" w:pos="1276"/>
      </w:tabs>
      <w:ind w:left="0" w:firstLine="851"/>
      <w:jc w:val="both"/>
    </w:pPr>
    <w:rPr>
      <w:color w:val="000000"/>
      <w:sz w:val="28"/>
      <w:szCs w:val="20"/>
    </w:rPr>
  </w:style>
  <w:style w:type="character" w:styleId="PageNumber">
    <w:name w:val="page number"/>
    <w:basedOn w:val="DefaultParagraphFont"/>
    <w:semiHidden/>
    <w:rsid w:val="007A7C19"/>
  </w:style>
  <w:style w:type="paragraph" w:customStyle="1" w:styleId="ac">
    <w:name w:val="Подписи"/>
    <w:semiHidden/>
    <w:rPr>
      <w:rFonts w:ascii="Arial" w:hAnsi="Arial"/>
      <w:noProof/>
      <w:sz w:val="18"/>
    </w:rPr>
  </w:style>
  <w:style w:type="paragraph" w:customStyle="1" w:styleId="ad">
    <w:name w:val="Абзац без отступа"/>
    <w:basedOn w:val="Normal"/>
    <w:next w:val="Normal"/>
    <w:rsid w:val="0079203E"/>
    <w:pPr>
      <w:jc w:val="both"/>
    </w:pPr>
    <w:rPr>
      <w:color w:val="000000"/>
      <w:sz w:val="28"/>
      <w:szCs w:val="20"/>
    </w:rPr>
  </w:style>
  <w:style w:type="paragraph" w:customStyle="1" w:styleId="auth">
    <w:name w:val="auth"/>
    <w:basedOn w:val="Normal"/>
    <w:semiHidden/>
    <w:locked/>
    <w:rsid w:val="00A17E57"/>
    <w:pPr>
      <w:spacing w:before="100" w:beforeAutospacing="1" w:after="100" w:afterAutospacing="1"/>
    </w:pPr>
  </w:style>
  <w:style w:type="paragraph" w:customStyle="1" w:styleId="a">
    <w:name w:val="Название рис."/>
    <w:next w:val="Normal"/>
    <w:rsid w:val="0079203E"/>
    <w:pPr>
      <w:numPr>
        <w:numId w:val="7"/>
      </w:numPr>
      <w:suppressAutoHyphens/>
      <w:spacing w:before="120" w:after="120"/>
      <w:ind w:left="0" w:firstLine="0"/>
      <w:jc w:val="center"/>
    </w:pPr>
    <w:rPr>
      <w:bCs/>
      <w:sz w:val="28"/>
      <w:szCs w:val="28"/>
    </w:rPr>
  </w:style>
  <w:style w:type="paragraph" w:customStyle="1" w:styleId="a2">
    <w:name w:val="Название табл."/>
    <w:basedOn w:val="Normal"/>
    <w:next w:val="Normal"/>
    <w:rsid w:val="007A7C19"/>
    <w:pPr>
      <w:numPr>
        <w:numId w:val="2"/>
      </w:numPr>
      <w:spacing w:before="120" w:after="60"/>
      <w:ind w:left="0" w:firstLine="0"/>
    </w:pPr>
    <w:rPr>
      <w:sz w:val="28"/>
      <w:szCs w:val="20"/>
      <w:lang w:eastAsia="en-US"/>
    </w:rPr>
  </w:style>
  <w:style w:type="table" w:styleId="TableGrid">
    <w:name w:val="Table Grid"/>
    <w:basedOn w:val="TableNormal"/>
    <w:uiPriority w:val="59"/>
    <w:rsid w:val="00D318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5EE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002E"/>
    <w:pPr>
      <w:keepLines/>
      <w:pageBreakBefore w:val="0"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E327D5"/>
    <w:rPr>
      <w:rFonts w:cs="Arial"/>
      <w:b/>
      <w:bCs/>
      <w:kern w:val="32"/>
      <w:sz w:val="28"/>
      <w:szCs w:val="28"/>
    </w:rPr>
  </w:style>
  <w:style w:type="paragraph" w:styleId="ListParagraph">
    <w:name w:val="List Paragraph"/>
    <w:basedOn w:val="Normal"/>
    <w:uiPriority w:val="34"/>
    <w:qFormat/>
    <w:rsid w:val="00A73531"/>
    <w:pPr>
      <w:tabs>
        <w:tab w:val="left" w:pos="708"/>
      </w:tabs>
      <w:suppressAutoHyphens/>
      <w:spacing w:line="276" w:lineRule="auto"/>
      <w:ind w:left="720"/>
      <w:contextualSpacing/>
    </w:pPr>
    <w:rPr>
      <w:rFonts w:eastAsia="Calibri"/>
      <w:color w:val="00000A"/>
      <w:kern w:val="1"/>
      <w:sz w:val="28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4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2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546~1\AppData\Local\Temp\Rar$DIa6804.16344\report_templat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lit\source\repos\parallell_lab_1\graph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lit\source\repos\parallell_lab_1\graph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Ускорение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Sheet1!$A$3:$A$6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xVal>
          <c:yVal>
            <c:numRef>
              <c:f>Sheet1!$C$3:$C$6</c:f>
              <c:numCache>
                <c:formatCode>0.00</c:formatCode>
                <c:ptCount val="4"/>
                <c:pt idx="0">
                  <c:v>1</c:v>
                </c:pt>
                <c:pt idx="1">
                  <c:v>1.994131455399061</c:v>
                </c:pt>
                <c:pt idx="2">
                  <c:v>2.9092465753424657</c:v>
                </c:pt>
                <c:pt idx="3">
                  <c:v>3.8094170403587442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812-471D-8BB9-79D02633FE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3299792"/>
        <c:axId val="1653301712"/>
      </c:scatterChart>
      <c:valAx>
        <c:axId val="1653299792"/>
        <c:scaling>
          <c:orientation val="minMax"/>
          <c:max val="4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потоков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3301712"/>
        <c:crosses val="autoZero"/>
        <c:crossBetween val="midCat"/>
      </c:valAx>
      <c:valAx>
        <c:axId val="1653301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ядер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532997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Эффективность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Sheet1!$A$3:$A$6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xVal>
          <c:yVal>
            <c:numRef>
              <c:f>Sheet1!$D$3:$D$6</c:f>
              <c:numCache>
                <c:formatCode>0.00</c:formatCode>
                <c:ptCount val="4"/>
                <c:pt idx="0">
                  <c:v>1</c:v>
                </c:pt>
                <c:pt idx="1">
                  <c:v>0.9970657276995305</c:v>
                </c:pt>
                <c:pt idx="2">
                  <c:v>0.96974885844748859</c:v>
                </c:pt>
                <c:pt idx="3">
                  <c:v>0.95235426008968604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804-4D09-995A-FB6F4AADC3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61658544"/>
        <c:axId val="1461659024"/>
      </c:scatterChart>
      <c:valAx>
        <c:axId val="1461658544"/>
        <c:scaling>
          <c:orientation val="minMax"/>
          <c:max val="4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потоков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1659024"/>
        <c:crosses val="autoZero"/>
        <c:crossBetween val="midCat"/>
      </c:valAx>
      <c:valAx>
        <c:axId val="1461659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ядер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1658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C0F0A-91EA-4B23-9CCD-00E4D754D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</Template>
  <TotalTime>328</TotalTime>
  <Pages>14</Pages>
  <Words>1129</Words>
  <Characters>6438</Characters>
  <Application>Microsoft Office Word</Application>
  <DocSecurity>0</DocSecurity>
  <Lines>53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Шаблон ПЗ к лабораторной работе</vt:lpstr>
      <vt:lpstr>Шаблон ПЗ к лабораторной работе</vt:lpstr>
    </vt:vector>
  </TitlesOfParts>
  <Company>УГАТУ, каф. информатики</Company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ПЗ к лабораторной работе</dc:title>
  <dc:subject/>
  <dc:creator>Айгуль</dc:creator>
  <cp:keywords/>
  <dc:description/>
  <cp:lastModifiedBy>Айгуль Халитова</cp:lastModifiedBy>
  <cp:revision>29</cp:revision>
  <cp:lastPrinted>2007-04-19T07:20:00Z</cp:lastPrinted>
  <dcterms:created xsi:type="dcterms:W3CDTF">2023-03-06T06:18:00Z</dcterms:created>
  <dcterms:modified xsi:type="dcterms:W3CDTF">2025-02-19T09:01:00Z</dcterms:modified>
</cp:coreProperties>
</file>