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E43F1" w14:textId="77777777" w:rsidR="00412E62" w:rsidRPr="00412E62" w:rsidRDefault="00565652" w:rsidP="00412E62">
      <w:pPr>
        <w:pStyle w:val="af4"/>
        <w:rPr>
          <w:b/>
        </w:rPr>
      </w:pPr>
      <w:bookmarkStart w:id="0" w:name="_Hlk191931217"/>
      <w:bookmarkEnd w:id="0"/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af4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af4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385B3" w14:textId="77777777" w:rsidR="00E479CE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11A4F1EE" w14:textId="77777777" w:rsidR="00E479CE" w:rsidRPr="00C6203A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</w:p>
    <w:p w14:paraId="2BBDEF11" w14:textId="2FA94D7E" w:rsidR="00CF4C60" w:rsidRPr="00CF4C60" w:rsidRDefault="00CF4C60" w:rsidP="00CF4C60">
      <w:pPr>
        <w:jc w:val="center"/>
        <w:rPr>
          <w:sz w:val="28"/>
          <w:szCs w:val="28"/>
        </w:rPr>
      </w:pPr>
      <w:r w:rsidRPr="00CF4C60">
        <w:rPr>
          <w:sz w:val="28"/>
          <w:szCs w:val="28"/>
        </w:rPr>
        <w:t>ПАРАЛЛЕЛЬНОЕ ВЫЧИСЛЕНИЕ ПРОИЗВЕДЕНИЯ МАТРИЦ</w:t>
      </w:r>
    </w:p>
    <w:p w14:paraId="3671FEE2" w14:textId="07CC415E" w:rsidR="00412E62" w:rsidRPr="00CF4C60" w:rsidRDefault="00CF4C60" w:rsidP="00CF4C60">
      <w:pPr>
        <w:jc w:val="center"/>
        <w:rPr>
          <w:sz w:val="28"/>
          <w:szCs w:val="28"/>
        </w:rPr>
      </w:pPr>
      <w:r w:rsidRPr="00CF4C60">
        <w:rPr>
          <w:sz w:val="28"/>
          <w:szCs w:val="28"/>
        </w:rPr>
        <w:t>С ИСПОЛЬЗОВАНИЕМ OPENMP</w:t>
      </w:r>
    </w:p>
    <w:p w14:paraId="4E4C050F" w14:textId="77777777" w:rsidR="00412E62" w:rsidRPr="00412E62" w:rsidRDefault="00565652" w:rsidP="00412E62">
      <w:pPr>
        <w:pStyle w:val="af4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7799CD4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E479CE">
        <w:rPr>
          <w:bCs/>
          <w:sz w:val="28"/>
          <w:u w:val="single"/>
        </w:rPr>
        <w:t>технологиям параллельного программирования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1A780FE5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E479CE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90A3990" w:rsidR="00412E62" w:rsidRDefault="00412E62" w:rsidP="00412E62">
            <w:r>
              <w:t xml:space="preserve"> </w:t>
            </w:r>
            <w:r w:rsidR="000C4847">
              <w:t>С</w:t>
            </w:r>
            <w:r w:rsidR="00E479CE">
              <w:t>пеле</w:t>
            </w:r>
            <w:r w:rsidR="000C4847">
              <w:t xml:space="preserve"> В.</w:t>
            </w:r>
            <w:r w:rsidR="00E479CE">
              <w:t>В</w:t>
            </w:r>
            <w:r w:rsidR="000C4847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6F15D990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E479CE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9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9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afe"/>
          </w:pPr>
        </w:p>
        <w:p w14:paraId="46A444D7" w14:textId="293A981D" w:rsidR="00126DA2" w:rsidRDefault="00AB451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2603766" w:history="1">
            <w:r w:rsidR="00126DA2" w:rsidRPr="009A2EE3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126D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26DA2" w:rsidRPr="009A2EE3">
              <w:rPr>
                <w:rStyle w:val="ad"/>
                <w:noProof/>
              </w:rPr>
              <w:t>Введение</w:t>
            </w:r>
            <w:r w:rsidR="00126DA2">
              <w:rPr>
                <w:noProof/>
                <w:webHidden/>
              </w:rPr>
              <w:tab/>
            </w:r>
            <w:r w:rsidR="00126DA2">
              <w:rPr>
                <w:noProof/>
                <w:webHidden/>
              </w:rPr>
              <w:fldChar w:fldCharType="begin"/>
            </w:r>
            <w:r w:rsidR="00126DA2">
              <w:rPr>
                <w:noProof/>
                <w:webHidden/>
              </w:rPr>
              <w:instrText xml:space="preserve"> PAGEREF _Toc192603766 \h </w:instrText>
            </w:r>
            <w:r w:rsidR="00126DA2">
              <w:rPr>
                <w:noProof/>
                <w:webHidden/>
              </w:rPr>
            </w:r>
            <w:r w:rsidR="00126DA2">
              <w:rPr>
                <w:noProof/>
                <w:webHidden/>
              </w:rPr>
              <w:fldChar w:fldCharType="separate"/>
            </w:r>
            <w:r w:rsidR="00126DA2">
              <w:rPr>
                <w:noProof/>
                <w:webHidden/>
              </w:rPr>
              <w:t>2</w:t>
            </w:r>
            <w:r w:rsidR="00126DA2">
              <w:rPr>
                <w:noProof/>
                <w:webHidden/>
              </w:rPr>
              <w:fldChar w:fldCharType="end"/>
            </w:r>
          </w:hyperlink>
        </w:p>
        <w:p w14:paraId="26F1D981" w14:textId="624EA201" w:rsidR="00126DA2" w:rsidRDefault="00B02F1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2603767" w:history="1">
            <w:r w:rsidR="00126DA2" w:rsidRPr="009A2EE3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="00126D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26DA2" w:rsidRPr="009A2EE3">
              <w:rPr>
                <w:rStyle w:val="ad"/>
                <w:noProof/>
              </w:rPr>
              <w:t>Теоретическая часть</w:t>
            </w:r>
            <w:r w:rsidR="00126DA2">
              <w:rPr>
                <w:noProof/>
                <w:webHidden/>
              </w:rPr>
              <w:tab/>
            </w:r>
            <w:r w:rsidR="00126DA2">
              <w:rPr>
                <w:noProof/>
                <w:webHidden/>
              </w:rPr>
              <w:fldChar w:fldCharType="begin"/>
            </w:r>
            <w:r w:rsidR="00126DA2">
              <w:rPr>
                <w:noProof/>
                <w:webHidden/>
              </w:rPr>
              <w:instrText xml:space="preserve"> PAGEREF _Toc192603767 \h </w:instrText>
            </w:r>
            <w:r w:rsidR="00126DA2">
              <w:rPr>
                <w:noProof/>
                <w:webHidden/>
              </w:rPr>
            </w:r>
            <w:r w:rsidR="00126DA2">
              <w:rPr>
                <w:noProof/>
                <w:webHidden/>
              </w:rPr>
              <w:fldChar w:fldCharType="separate"/>
            </w:r>
            <w:r w:rsidR="00126DA2">
              <w:rPr>
                <w:noProof/>
                <w:webHidden/>
              </w:rPr>
              <w:t>3</w:t>
            </w:r>
            <w:r w:rsidR="00126DA2">
              <w:rPr>
                <w:noProof/>
                <w:webHidden/>
              </w:rPr>
              <w:fldChar w:fldCharType="end"/>
            </w:r>
          </w:hyperlink>
        </w:p>
        <w:p w14:paraId="2731E4D5" w14:textId="7D40ED7F" w:rsidR="00126DA2" w:rsidRDefault="00B02F1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2603768" w:history="1">
            <w:r w:rsidR="00126DA2" w:rsidRPr="009A2EE3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="00126D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26DA2" w:rsidRPr="009A2EE3">
              <w:rPr>
                <w:rStyle w:val="ad"/>
                <w:noProof/>
              </w:rPr>
              <w:t>Практическая часть</w:t>
            </w:r>
            <w:r w:rsidR="00126DA2">
              <w:rPr>
                <w:noProof/>
                <w:webHidden/>
              </w:rPr>
              <w:tab/>
            </w:r>
            <w:r w:rsidR="00126DA2">
              <w:rPr>
                <w:noProof/>
                <w:webHidden/>
              </w:rPr>
              <w:fldChar w:fldCharType="begin"/>
            </w:r>
            <w:r w:rsidR="00126DA2">
              <w:rPr>
                <w:noProof/>
                <w:webHidden/>
              </w:rPr>
              <w:instrText xml:space="preserve"> PAGEREF _Toc192603768 \h </w:instrText>
            </w:r>
            <w:r w:rsidR="00126DA2">
              <w:rPr>
                <w:noProof/>
                <w:webHidden/>
              </w:rPr>
            </w:r>
            <w:r w:rsidR="00126DA2">
              <w:rPr>
                <w:noProof/>
                <w:webHidden/>
              </w:rPr>
              <w:fldChar w:fldCharType="separate"/>
            </w:r>
            <w:r w:rsidR="00126DA2">
              <w:rPr>
                <w:noProof/>
                <w:webHidden/>
              </w:rPr>
              <w:t>6</w:t>
            </w:r>
            <w:r w:rsidR="00126DA2">
              <w:rPr>
                <w:noProof/>
                <w:webHidden/>
              </w:rPr>
              <w:fldChar w:fldCharType="end"/>
            </w:r>
          </w:hyperlink>
        </w:p>
        <w:p w14:paraId="40249758" w14:textId="0BAB52CC" w:rsidR="00126DA2" w:rsidRDefault="00B02F1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2603769" w:history="1">
            <w:r w:rsidR="00126DA2" w:rsidRPr="009A2EE3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="00126D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26DA2" w:rsidRPr="009A2EE3">
              <w:rPr>
                <w:rStyle w:val="ad"/>
                <w:noProof/>
              </w:rPr>
              <w:t>Заключение</w:t>
            </w:r>
            <w:r w:rsidR="00126DA2">
              <w:rPr>
                <w:noProof/>
                <w:webHidden/>
              </w:rPr>
              <w:tab/>
            </w:r>
            <w:r w:rsidR="00126DA2">
              <w:rPr>
                <w:noProof/>
                <w:webHidden/>
              </w:rPr>
              <w:fldChar w:fldCharType="begin"/>
            </w:r>
            <w:r w:rsidR="00126DA2">
              <w:rPr>
                <w:noProof/>
                <w:webHidden/>
              </w:rPr>
              <w:instrText xml:space="preserve"> PAGEREF _Toc192603769 \h </w:instrText>
            </w:r>
            <w:r w:rsidR="00126DA2">
              <w:rPr>
                <w:noProof/>
                <w:webHidden/>
              </w:rPr>
            </w:r>
            <w:r w:rsidR="00126DA2">
              <w:rPr>
                <w:noProof/>
                <w:webHidden/>
              </w:rPr>
              <w:fldChar w:fldCharType="separate"/>
            </w:r>
            <w:r w:rsidR="00126DA2">
              <w:rPr>
                <w:noProof/>
                <w:webHidden/>
              </w:rPr>
              <w:t>12</w:t>
            </w:r>
            <w:r w:rsidR="00126DA2">
              <w:rPr>
                <w:noProof/>
                <w:webHidden/>
              </w:rPr>
              <w:fldChar w:fldCharType="end"/>
            </w:r>
          </w:hyperlink>
        </w:p>
        <w:p w14:paraId="56CEEE3F" w14:textId="7926775D" w:rsidR="00126DA2" w:rsidRDefault="00B02F1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2603770" w:history="1">
            <w:r w:rsidR="00126DA2" w:rsidRPr="009A2EE3">
              <w:rPr>
                <w:rStyle w:val="ad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="00126D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26DA2" w:rsidRPr="009A2EE3">
              <w:rPr>
                <w:rStyle w:val="ad"/>
                <w:noProof/>
              </w:rPr>
              <w:t>Листинг</w:t>
            </w:r>
            <w:r w:rsidR="00126DA2">
              <w:rPr>
                <w:noProof/>
                <w:webHidden/>
              </w:rPr>
              <w:tab/>
            </w:r>
            <w:r w:rsidR="00126DA2">
              <w:rPr>
                <w:noProof/>
                <w:webHidden/>
              </w:rPr>
              <w:fldChar w:fldCharType="begin"/>
            </w:r>
            <w:r w:rsidR="00126DA2">
              <w:rPr>
                <w:noProof/>
                <w:webHidden/>
              </w:rPr>
              <w:instrText xml:space="preserve"> PAGEREF _Toc192603770 \h </w:instrText>
            </w:r>
            <w:r w:rsidR="00126DA2">
              <w:rPr>
                <w:noProof/>
                <w:webHidden/>
              </w:rPr>
            </w:r>
            <w:r w:rsidR="00126DA2">
              <w:rPr>
                <w:noProof/>
                <w:webHidden/>
              </w:rPr>
              <w:fldChar w:fldCharType="separate"/>
            </w:r>
            <w:r w:rsidR="00126DA2">
              <w:rPr>
                <w:noProof/>
                <w:webHidden/>
              </w:rPr>
              <w:t>13</w:t>
            </w:r>
            <w:r w:rsidR="00126DA2">
              <w:rPr>
                <w:noProof/>
                <w:webHidden/>
              </w:rPr>
              <w:fldChar w:fldCharType="end"/>
            </w:r>
          </w:hyperlink>
        </w:p>
        <w:p w14:paraId="35440B58" w14:textId="5B96DA93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afe"/>
      </w:pPr>
    </w:p>
    <w:p w14:paraId="49FACE11" w14:textId="406AC40C" w:rsidR="00C63011" w:rsidRDefault="00C63011" w:rsidP="0079203E">
      <w:pPr>
        <w:pStyle w:val="afc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1"/>
      </w:pPr>
      <w:bookmarkStart w:id="1" w:name="_Toc247031795"/>
      <w:bookmarkStart w:id="2" w:name="_Toc128122985"/>
      <w:bookmarkStart w:id="3" w:name="_Toc128123369"/>
      <w:bookmarkStart w:id="4" w:name="_Toc192603766"/>
      <w:r w:rsidRPr="0054002E">
        <w:lastRenderedPageBreak/>
        <w:t>Введение</w:t>
      </w:r>
      <w:bookmarkEnd w:id="1"/>
      <w:bookmarkEnd w:id="2"/>
      <w:bookmarkEnd w:id="3"/>
      <w:bookmarkEnd w:id="4"/>
      <w:r w:rsidR="00883FB9" w:rsidRPr="0054002E">
        <w:t xml:space="preserve">  </w:t>
      </w:r>
    </w:p>
    <w:p w14:paraId="4239E6DC" w14:textId="486DEBFF" w:rsidR="00D7677E" w:rsidRDefault="00413982" w:rsidP="00765782">
      <w:pPr>
        <w:pStyle w:val="a9"/>
        <w:spacing w:line="360" w:lineRule="auto"/>
        <w:ind w:firstLine="680"/>
      </w:pPr>
      <w:r w:rsidRPr="00413982">
        <w:t>Цель</w:t>
      </w:r>
      <w:r w:rsidR="003E5A9A">
        <w:t xml:space="preserve">: </w:t>
      </w:r>
      <w:r w:rsidR="00040884">
        <w:rPr>
          <w:szCs w:val="28"/>
        </w:rPr>
        <w:t>п</w:t>
      </w:r>
      <w:r w:rsidR="00040884" w:rsidRPr="00110C1E">
        <w:rPr>
          <w:szCs w:val="28"/>
        </w:rPr>
        <w:t>риобрести навыки распараллеливания вложенных</w:t>
      </w:r>
      <w:r w:rsidR="00040884">
        <w:rPr>
          <w:szCs w:val="28"/>
        </w:rPr>
        <w:t xml:space="preserve"> </w:t>
      </w:r>
      <w:r w:rsidR="00040884" w:rsidRPr="00110C1E">
        <w:rPr>
          <w:szCs w:val="28"/>
        </w:rPr>
        <w:t>циклов с использованием директив OpenMP.</w:t>
      </w:r>
      <w:r w:rsidR="00040884">
        <w:rPr>
          <w:szCs w:val="28"/>
        </w:rPr>
        <w:t xml:space="preserve"> </w:t>
      </w:r>
      <w:r w:rsidR="00040884" w:rsidRPr="00110C1E">
        <w:rPr>
          <w:szCs w:val="28"/>
        </w:rPr>
        <w:t>Исследовать ускорение, эффективность и</w:t>
      </w:r>
      <w:r w:rsidR="00040884">
        <w:rPr>
          <w:szCs w:val="28"/>
        </w:rPr>
        <w:t xml:space="preserve"> </w:t>
      </w:r>
      <w:r w:rsidR="00040884" w:rsidRPr="00110C1E">
        <w:rPr>
          <w:szCs w:val="28"/>
        </w:rPr>
        <w:t>производительность многопоточных реализаций</w:t>
      </w:r>
      <w:r w:rsidR="00040884">
        <w:rPr>
          <w:szCs w:val="28"/>
        </w:rPr>
        <w:t xml:space="preserve"> </w:t>
      </w:r>
      <w:r w:rsidR="00040884" w:rsidRPr="00110C1E">
        <w:rPr>
          <w:szCs w:val="28"/>
        </w:rPr>
        <w:t>алгоритмов решения задачи матричного</w:t>
      </w:r>
      <w:r w:rsidR="00040884">
        <w:rPr>
          <w:szCs w:val="28"/>
        </w:rPr>
        <w:t xml:space="preserve"> </w:t>
      </w:r>
      <w:r w:rsidR="00040884" w:rsidRPr="00110C1E">
        <w:rPr>
          <w:szCs w:val="28"/>
        </w:rPr>
        <w:t>умножения.</w:t>
      </w:r>
    </w:p>
    <w:p w14:paraId="1D978A5B" w14:textId="05703D4F" w:rsidR="005C5152" w:rsidRDefault="003E5A9A" w:rsidP="00765782">
      <w:pPr>
        <w:pStyle w:val="1"/>
        <w:jc w:val="both"/>
      </w:pPr>
      <w:bookmarkStart w:id="5" w:name="_Toc192603767"/>
      <w:r>
        <w:lastRenderedPageBreak/>
        <w:t>Теоретическая часть</w:t>
      </w:r>
      <w:bookmarkEnd w:id="5"/>
    </w:p>
    <w:p w14:paraId="070B8997" w14:textId="4A27072E" w:rsid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C20495">
        <w:rPr>
          <w:sz w:val="28"/>
          <w:szCs w:val="28"/>
        </w:rPr>
        <w:tab/>
      </w:r>
      <w:r w:rsidRPr="00A73531">
        <w:rPr>
          <w:sz w:val="28"/>
          <w:szCs w:val="28"/>
        </w:rPr>
        <w:t>Классический оптимизирующий компилятор от Intel. Входит в состав Intel OneAPI HPC Toolkit. В среде Windows возможна интеграция в Visual Studio.</w:t>
      </w:r>
    </w:p>
    <w:p w14:paraId="2D0DD32D" w14:textId="77777777" w:rsid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 xml:space="preserve">В Linux сборка осуществляется в консоли командой: </w:t>
      </w:r>
    </w:p>
    <w:p w14:paraId="5BCC9A99" w14:textId="5525FAA8" w:rsidR="00A73531" w:rsidRPr="00A73531" w:rsidRDefault="00A73531" w:rsidP="00765782">
      <w:pPr>
        <w:spacing w:line="360" w:lineRule="auto"/>
        <w:ind w:firstLine="706"/>
        <w:contextualSpacing/>
        <w:jc w:val="both"/>
        <w:rPr>
          <w:b/>
          <w:bCs/>
          <w:sz w:val="28"/>
          <w:szCs w:val="28"/>
        </w:rPr>
      </w:pPr>
      <w:r w:rsidRPr="00A73531">
        <w:rPr>
          <w:b/>
          <w:bCs/>
          <w:sz w:val="28"/>
          <w:szCs w:val="28"/>
        </w:rPr>
        <w:t>icc/icpc –ключ_оптимизации имя_файла.c/cpp</w:t>
      </w:r>
    </w:p>
    <w:p w14:paraId="60AA1895" w14:textId="77777777" w:rsidR="00A73531" w:rsidRP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ab/>
        <w:t>Ключи оптимизации:</w:t>
      </w:r>
    </w:p>
    <w:p w14:paraId="787DE4D7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/Od (O0 в Linux) – отключение оптимизаций</w:t>
      </w:r>
    </w:p>
    <w:p w14:paraId="10C10EB5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/O1 – оптимизация по размеру</w:t>
      </w:r>
    </w:p>
    <w:p w14:paraId="595E004E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/O2 – максимизация скорости</w:t>
      </w:r>
    </w:p>
    <w:p w14:paraId="063EA647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/O3 – задействует оптимизации из /O2 и дополнительно более агрессивные методы оптимизации циклов и доступа к памяти,</w:t>
      </w:r>
    </w:p>
    <w:p w14:paraId="2C7DA186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/Ox – полная оптимизация</w:t>
      </w:r>
    </w:p>
    <w:p w14:paraId="6AAA6034" w14:textId="77777777" w:rsidR="00A73531" w:rsidRP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/QxHost - обеспечивает генерацию максимально современных векторных инструкций, поддерживаемых платформой</w:t>
      </w:r>
    </w:p>
    <w:p w14:paraId="25399285" w14:textId="60E6FDD0" w:rsidR="00A73531" w:rsidRDefault="00A73531" w:rsidP="00E0071C">
      <w:pPr>
        <w:pStyle w:val="aff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/Qparallel – автоматическое распараллеливание (происходит при выполнении определенных условий)</w:t>
      </w:r>
    </w:p>
    <w:p w14:paraId="1F5B217D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</w:rPr>
        <w:t>Инструмент Intel Advisor XE является помощником разработчика многопоточных приложений. Он дает советы разработчику по использованию многопоточных технологий в приложении, автоматизируя анализ исходного кода, необходимый для быстрого и корректного внедрения многопоточных технологий в приложении.</w:t>
      </w:r>
    </w:p>
    <w:p w14:paraId="06207B06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</w:rPr>
        <w:tab/>
        <w:t>OpenMP Application Program Interface - стандартизованный интерфейс разработки параллельных приложений для систем с общей памятью. Стандарт OpenMP определяет:</w:t>
      </w:r>
    </w:p>
    <w:p w14:paraId="271C5B04" w14:textId="77777777" w:rsidR="00230BA5" w:rsidRPr="00230BA5" w:rsidRDefault="00230BA5" w:rsidP="00230BA5">
      <w:pPr>
        <w:pStyle w:val="aff"/>
        <w:numPr>
          <w:ilvl w:val="0"/>
          <w:numId w:val="11"/>
        </w:numPr>
        <w:spacing w:line="360" w:lineRule="auto"/>
        <w:ind w:firstLine="706"/>
        <w:contextualSpacing w:val="0"/>
        <w:jc w:val="both"/>
        <w:rPr>
          <w:szCs w:val="28"/>
        </w:rPr>
      </w:pPr>
      <w:r w:rsidRPr="00230BA5">
        <w:rPr>
          <w:szCs w:val="28"/>
        </w:rPr>
        <w:t>Директивы компилятора.</w:t>
      </w:r>
    </w:p>
    <w:p w14:paraId="05DC6706" w14:textId="77777777" w:rsidR="00230BA5" w:rsidRPr="00230BA5" w:rsidRDefault="00230BA5" w:rsidP="00230BA5">
      <w:pPr>
        <w:pStyle w:val="aff"/>
        <w:numPr>
          <w:ilvl w:val="0"/>
          <w:numId w:val="11"/>
        </w:numPr>
        <w:spacing w:line="360" w:lineRule="auto"/>
        <w:ind w:firstLine="706"/>
        <w:contextualSpacing w:val="0"/>
        <w:jc w:val="both"/>
        <w:rPr>
          <w:szCs w:val="28"/>
        </w:rPr>
      </w:pPr>
      <w:r w:rsidRPr="00230BA5">
        <w:rPr>
          <w:szCs w:val="28"/>
        </w:rPr>
        <w:t xml:space="preserve">Функции библиотеки времени исполнения. </w:t>
      </w:r>
    </w:p>
    <w:p w14:paraId="7368F7FD" w14:textId="77777777" w:rsidR="00230BA5" w:rsidRPr="00230BA5" w:rsidRDefault="00230BA5" w:rsidP="00230BA5">
      <w:pPr>
        <w:pStyle w:val="aff"/>
        <w:numPr>
          <w:ilvl w:val="0"/>
          <w:numId w:val="11"/>
        </w:numPr>
        <w:spacing w:line="360" w:lineRule="auto"/>
        <w:ind w:firstLine="706"/>
        <w:contextualSpacing w:val="0"/>
        <w:jc w:val="both"/>
        <w:rPr>
          <w:szCs w:val="28"/>
        </w:rPr>
      </w:pPr>
      <w:r w:rsidRPr="00230BA5">
        <w:rPr>
          <w:szCs w:val="28"/>
        </w:rPr>
        <w:t xml:space="preserve">Переменные окружения. </w:t>
      </w:r>
    </w:p>
    <w:p w14:paraId="1CFEA890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  <w:lang w:val="en-US"/>
        </w:rPr>
        <w:tab/>
      </w:r>
      <w:r w:rsidRPr="00230BA5">
        <w:rPr>
          <w:sz w:val="28"/>
          <w:szCs w:val="28"/>
        </w:rPr>
        <w:t>Анализ полученных результатов распараллеливания:</w:t>
      </w:r>
    </w:p>
    <w:p w14:paraId="70955555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</w:rPr>
        <w:lastRenderedPageBreak/>
        <w:tab/>
      </w:r>
      <w:r w:rsidRPr="00230BA5">
        <w:rPr>
          <w:i/>
          <w:iCs/>
          <w:sz w:val="28"/>
          <w:szCs w:val="28"/>
        </w:rPr>
        <w:t>Определение</w:t>
      </w:r>
      <w:r w:rsidRPr="00230BA5">
        <w:rPr>
          <w:sz w:val="28"/>
          <w:szCs w:val="28"/>
        </w:rPr>
        <w:t xml:space="preserve">. Отношение времени выполнения параллельной программы на одном процессоре (ядре)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230BA5">
        <w:rPr>
          <w:sz w:val="28"/>
          <w:szCs w:val="28"/>
        </w:rPr>
        <w:t xml:space="preserve"> ко времени выполнения параллельной программы на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процессорах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230BA5">
        <w:rPr>
          <w:sz w:val="28"/>
          <w:szCs w:val="28"/>
        </w:rPr>
        <w:t xml:space="preserve"> называется ускорением при использовании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процессоров: </w:t>
      </w:r>
    </w:p>
    <w:p w14:paraId="2BF7807C" w14:textId="77777777" w:rsidR="00230BA5" w:rsidRPr="00230BA5" w:rsidRDefault="00B02F12" w:rsidP="00230BA5">
      <w:pPr>
        <w:spacing w:line="360" w:lineRule="auto"/>
        <w:ind w:firstLine="706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den>
          </m:f>
        </m:oMath>
      </m:oMathPara>
    </w:p>
    <w:p w14:paraId="5108F062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i/>
          <w:iCs/>
          <w:sz w:val="28"/>
          <w:szCs w:val="28"/>
        </w:rPr>
        <w:tab/>
        <w:t>Определение</w:t>
      </w:r>
      <w:r w:rsidRPr="00230BA5">
        <w:rPr>
          <w:sz w:val="28"/>
          <w:szCs w:val="28"/>
        </w:rPr>
        <w:t xml:space="preserve">. Отношение ускорения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230BA5">
        <w:rPr>
          <w:sz w:val="28"/>
          <w:szCs w:val="28"/>
        </w:rPr>
        <w:t xml:space="preserve"> к количеству процессоров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называется эффективностью при использовании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процессоров: </w:t>
      </w:r>
    </w:p>
    <w:p w14:paraId="5EFAC98C" w14:textId="77777777" w:rsidR="00230BA5" w:rsidRPr="00230BA5" w:rsidRDefault="00B02F12" w:rsidP="00230BA5">
      <w:pPr>
        <w:spacing w:line="360" w:lineRule="auto"/>
        <w:ind w:firstLine="706"/>
        <w:jc w:val="both"/>
        <w:rPr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den>
          </m:f>
        </m:oMath>
      </m:oMathPara>
    </w:p>
    <w:p w14:paraId="779511CA" w14:textId="77777777" w:rsidR="00040884" w:rsidRPr="00040884" w:rsidRDefault="00040884" w:rsidP="00040884">
      <w:pPr>
        <w:spacing w:line="360" w:lineRule="auto"/>
        <w:ind w:firstLine="706"/>
        <w:jc w:val="both"/>
        <w:rPr>
          <w:sz w:val="28"/>
          <w:szCs w:val="28"/>
        </w:rPr>
      </w:pPr>
      <w:r w:rsidRPr="00040884">
        <w:rPr>
          <w:i/>
          <w:iCs/>
          <w:sz w:val="28"/>
          <w:szCs w:val="28"/>
        </w:rPr>
        <w:t>Определение</w:t>
      </w:r>
      <w:r w:rsidRPr="00040884">
        <w:rPr>
          <w:sz w:val="28"/>
          <w:szCs w:val="28"/>
        </w:rPr>
        <w:t>. Пиковой (теоретической) производительностью называется максимальное количество команд или операций, которое может теоретически выполнять вычислительная система в единицу времени при условии постоянной и полной загрузки всех ее исполнительных устройств. Пиковая производительность чаще всего измеряется в количестве выполняемых в секунду операций с плавающей точкой – Flops (Floating point operation per second).</w:t>
      </w:r>
    </w:p>
    <w:p w14:paraId="2CD87668" w14:textId="77777777" w:rsidR="00040884" w:rsidRPr="00040884" w:rsidRDefault="00040884" w:rsidP="00040884">
      <w:pPr>
        <w:spacing w:line="360" w:lineRule="auto"/>
        <w:ind w:firstLine="706"/>
        <w:jc w:val="both"/>
        <w:rPr>
          <w:sz w:val="28"/>
          <w:szCs w:val="28"/>
        </w:rPr>
      </w:pPr>
      <w:r w:rsidRPr="00040884">
        <w:rPr>
          <w:sz w:val="28"/>
          <w:szCs w:val="28"/>
        </w:rPr>
        <w:tab/>
        <w:t xml:space="preserve">Формула для расчета пиковой производительности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peak</m:t>
            </m:r>
          </m:sub>
        </m:sSub>
      </m:oMath>
      <w:r w:rsidRPr="00040884">
        <w:rPr>
          <w:sz w:val="28"/>
          <w:szCs w:val="28"/>
        </w:rPr>
        <w:t xml:space="preserve"> имеет вид:</w:t>
      </w:r>
    </w:p>
    <w:p w14:paraId="07434FB9" w14:textId="77777777" w:rsidR="00040884" w:rsidRPr="00040884" w:rsidRDefault="00B02F12" w:rsidP="00040884">
      <w:pPr>
        <w:spacing w:line="360" w:lineRule="auto"/>
        <w:ind w:firstLine="706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peak</m:t>
            </m:r>
          </m:sub>
        </m:sSub>
        <m:r>
          <w:rPr>
            <w:rFonts w:ascii="Cambria Math" w:hAnsi="Cambria Math"/>
            <w:sz w:val="28"/>
            <w:szCs w:val="28"/>
          </w:rPr>
          <m:t>= pnv</m:t>
        </m:r>
      </m:oMath>
      <w:r w:rsidR="00040884" w:rsidRPr="00040884">
        <w:rPr>
          <w:sz w:val="28"/>
          <w:szCs w:val="28"/>
        </w:rPr>
        <w:t>,</w:t>
      </w:r>
    </w:p>
    <w:p w14:paraId="3C561AD0" w14:textId="77777777" w:rsidR="00040884" w:rsidRPr="00040884" w:rsidRDefault="00040884" w:rsidP="00040884">
      <w:pPr>
        <w:spacing w:line="360" w:lineRule="auto"/>
        <w:ind w:firstLine="706"/>
        <w:jc w:val="both"/>
        <w:rPr>
          <w:sz w:val="28"/>
          <w:szCs w:val="28"/>
        </w:rPr>
      </w:pPr>
      <w:r w:rsidRPr="00040884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040884">
        <w:rPr>
          <w:sz w:val="28"/>
          <w:szCs w:val="28"/>
        </w:rPr>
        <w:t xml:space="preserve"> – количество процессоров (ядер) вычислительной системы;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040884">
        <w:rPr>
          <w:sz w:val="28"/>
          <w:szCs w:val="28"/>
        </w:rPr>
        <w:t xml:space="preserve"> – теоретическое количество операций с плавающей точкой, которое может выполнять процессор (ядро) за 1 такт;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040884">
        <w:rPr>
          <w:sz w:val="28"/>
          <w:szCs w:val="28"/>
        </w:rPr>
        <w:t xml:space="preserve"> – тактовая частота, на которой работает процессор (ядро).</w:t>
      </w:r>
    </w:p>
    <w:p w14:paraId="4E4F76A7" w14:textId="77777777" w:rsidR="00040884" w:rsidRPr="00040884" w:rsidRDefault="00040884" w:rsidP="00040884">
      <w:pPr>
        <w:spacing w:line="360" w:lineRule="auto"/>
        <w:ind w:firstLine="706"/>
        <w:jc w:val="both"/>
        <w:rPr>
          <w:sz w:val="28"/>
          <w:szCs w:val="28"/>
        </w:rPr>
      </w:pPr>
      <w:r w:rsidRPr="00040884">
        <w:rPr>
          <w:sz w:val="28"/>
          <w:szCs w:val="28"/>
        </w:rPr>
        <w:tab/>
      </w:r>
      <w:r w:rsidRPr="00040884">
        <w:rPr>
          <w:i/>
          <w:iCs/>
          <w:sz w:val="28"/>
          <w:szCs w:val="28"/>
        </w:rPr>
        <w:t>Определение</w:t>
      </w:r>
      <w:r w:rsidRPr="00040884">
        <w:rPr>
          <w:sz w:val="28"/>
          <w:szCs w:val="28"/>
        </w:rPr>
        <w:t xml:space="preserve">. Реальной производительностью называется количество команд или операций, которое выполняет вычислительная система в единицу времени для конкретного алгоритма (программы). Чтобы вычислить один элемент результирующей матрицы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040884">
        <w:rPr>
          <w:sz w:val="28"/>
          <w:szCs w:val="28"/>
        </w:rPr>
        <w:t xml:space="preserve">, необходимо выполнить скалярное умножение строки матрицы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040884">
        <w:rPr>
          <w:sz w:val="28"/>
          <w:szCs w:val="28"/>
        </w:rPr>
        <w:t xml:space="preserve"> на столбец матрицы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040884">
        <w:rPr>
          <w:sz w:val="28"/>
          <w:szCs w:val="28"/>
        </w:rPr>
        <w:t xml:space="preserve"> – требуется совершить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040884">
        <w:rPr>
          <w:sz w:val="28"/>
          <w:szCs w:val="28"/>
        </w:rPr>
        <w:t xml:space="preserve"> операций умножения и столько же операций сложения. Тогда для вычисления полной матрицы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040884">
        <w:rPr>
          <w:sz w:val="28"/>
          <w:szCs w:val="28"/>
        </w:rPr>
        <w:t xml:space="preserve"> требуется </w:t>
      </w:r>
      <m:oMath>
        <m:r>
          <w:rPr>
            <w:rFonts w:ascii="Cambria Math" w:hAnsi="Cambria Math"/>
            <w:sz w:val="28"/>
            <w:szCs w:val="28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040884">
        <w:rPr>
          <w:sz w:val="28"/>
          <w:szCs w:val="28"/>
        </w:rPr>
        <w:t xml:space="preserve"> вещественных операций. Тогда если за время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040884">
        <w:rPr>
          <w:sz w:val="28"/>
          <w:szCs w:val="28"/>
        </w:rPr>
        <w:t xml:space="preserve"> осуществляется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040884">
        <w:rPr>
          <w:sz w:val="28"/>
          <w:szCs w:val="28"/>
        </w:rPr>
        <w:t xml:space="preserve"> матричных умножений, получим, что реальную производительность можно выразить формулами:</w:t>
      </w:r>
    </w:p>
    <w:p w14:paraId="5987BD62" w14:textId="77777777" w:rsidR="00040884" w:rsidRPr="00040884" w:rsidRDefault="00B02F12" w:rsidP="002F6259">
      <w:pPr>
        <w:spacing w:line="360" w:lineRule="auto"/>
        <w:ind w:firstLine="706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real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2q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040884" w:rsidRPr="00040884">
        <w:rPr>
          <w:sz w:val="28"/>
          <w:szCs w:val="28"/>
        </w:rPr>
        <w:t xml:space="preserve"> 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real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p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2q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</m:den>
        </m:f>
      </m:oMath>
    </w:p>
    <w:p w14:paraId="477934D7" w14:textId="77777777" w:rsidR="00040884" w:rsidRPr="00040884" w:rsidRDefault="00040884" w:rsidP="00040884">
      <w:pPr>
        <w:spacing w:line="360" w:lineRule="auto"/>
        <w:ind w:firstLine="706"/>
        <w:jc w:val="both"/>
        <w:rPr>
          <w:sz w:val="28"/>
          <w:szCs w:val="28"/>
        </w:rPr>
      </w:pPr>
      <w:r w:rsidRPr="00040884">
        <w:rPr>
          <w:sz w:val="28"/>
          <w:szCs w:val="28"/>
        </w:rPr>
        <w:tab/>
        <w:t>Чтобы оценить эффективность использования вычислительной системы при выполнении последовательного и параллельного алгоритмов, введем коэффициенты:</w:t>
      </w:r>
    </w:p>
    <w:p w14:paraId="0FECE696" w14:textId="77777777" w:rsidR="00040884" w:rsidRPr="00040884" w:rsidRDefault="00B02F12" w:rsidP="002F6259">
      <w:pPr>
        <w:spacing w:line="360" w:lineRule="auto"/>
        <w:ind w:firstLine="706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real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peak</m:t>
                </m:r>
              </m:sub>
            </m:sSub>
          </m:den>
        </m:f>
      </m:oMath>
      <w:r w:rsidR="00040884" w:rsidRPr="00040884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real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peak</m:t>
                </m:r>
              </m:sub>
            </m:sSub>
          </m:den>
        </m:f>
      </m:oMath>
    </w:p>
    <w:p w14:paraId="77C73B48" w14:textId="77777777" w:rsidR="00230BA5" w:rsidRPr="00230BA5" w:rsidRDefault="00230BA5" w:rsidP="00230BA5">
      <w:pPr>
        <w:spacing w:line="360" w:lineRule="auto"/>
        <w:ind w:left="720"/>
        <w:jc w:val="both"/>
        <w:rPr>
          <w:szCs w:val="28"/>
        </w:rPr>
      </w:pPr>
    </w:p>
    <w:p w14:paraId="4E1175AC" w14:textId="60E6FDD0" w:rsidR="00765782" w:rsidRDefault="00765782" w:rsidP="00765782">
      <w:pPr>
        <w:pStyle w:val="1"/>
      </w:pPr>
      <w:bookmarkStart w:id="6" w:name="_Toc192603768"/>
      <w:r>
        <w:lastRenderedPageBreak/>
        <w:t>Практическая часть</w:t>
      </w:r>
      <w:bookmarkEnd w:id="6"/>
    </w:p>
    <w:p w14:paraId="0B6335AA" w14:textId="58B2D96F" w:rsidR="002F6259" w:rsidRPr="002F6259" w:rsidRDefault="002F6259" w:rsidP="00EF37C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2F6259">
        <w:rPr>
          <w:sz w:val="28"/>
          <w:szCs w:val="28"/>
        </w:rPr>
        <w:t>Индивидуальное задание</w:t>
      </w:r>
      <w:r w:rsidR="00EF37C2">
        <w:rPr>
          <w:sz w:val="28"/>
          <w:szCs w:val="28"/>
          <w:lang w:val="en-US"/>
        </w:rPr>
        <w:t>:</w:t>
      </w:r>
      <w:r w:rsidRPr="002F6259">
        <w:rPr>
          <w:sz w:val="28"/>
          <w:szCs w:val="28"/>
        </w:rPr>
        <w:t xml:space="preserve"> </w:t>
      </w:r>
    </w:p>
    <w:p w14:paraId="780E77BF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Выполнить программную реализацию последовательного алгоритма умножения двух квадратных матриц размера </w:t>
      </w:r>
      <m:oMath>
        <m:r>
          <w:rPr>
            <w:rFonts w:ascii="Cambria Math" w:hAnsi="Cambria Math"/>
            <w:szCs w:val="28"/>
          </w:rPr>
          <m:t>N×N</m:t>
        </m:r>
      </m:oMath>
      <w:r w:rsidRPr="00EF37C2">
        <w:rPr>
          <w:szCs w:val="28"/>
        </w:rPr>
        <w:t xml:space="preserve"> на языке C/C++. Предусмотреть:</w:t>
      </w:r>
    </w:p>
    <w:p w14:paraId="5E14D50B" w14:textId="77777777" w:rsidR="002F6259" w:rsidRPr="00EF37C2" w:rsidRDefault="002F6259" w:rsidP="00C24EFE">
      <w:pPr>
        <w:pStyle w:val="aff"/>
        <w:numPr>
          <w:ilvl w:val="1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ввод количества повторов умножения </w:t>
      </w:r>
      <m:oMath>
        <m:r>
          <w:rPr>
            <w:rFonts w:ascii="Cambria Math" w:hAnsi="Cambria Math"/>
            <w:szCs w:val="28"/>
          </w:rPr>
          <m:t>q</m:t>
        </m:r>
      </m:oMath>
      <w:r w:rsidRPr="00EF37C2">
        <w:rPr>
          <w:szCs w:val="28"/>
        </w:rPr>
        <w:t xml:space="preserve"> пользователем с клавиатуры;</w:t>
      </w:r>
    </w:p>
    <w:p w14:paraId="603DEE2C" w14:textId="7AF68CA1" w:rsidR="002F6259" w:rsidRPr="00EF37C2" w:rsidRDefault="002F6259" w:rsidP="00C24EFE">
      <w:pPr>
        <w:pStyle w:val="aff"/>
        <w:numPr>
          <w:ilvl w:val="1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заполнение матриц случайными вещественными числами в диапазоне от </w:t>
      </w:r>
      <m:oMath>
        <m:r>
          <w:rPr>
            <w:rFonts w:ascii="Cambria Math" w:hAnsi="Cambria Math"/>
            <w:szCs w:val="28"/>
          </w:rPr>
          <m:t>-0.5</m:t>
        </m:r>
      </m:oMath>
      <w:r w:rsidRPr="00EF37C2">
        <w:rPr>
          <w:szCs w:val="28"/>
        </w:rPr>
        <w:t xml:space="preserve"> до </w:t>
      </w:r>
      <m:oMath>
        <m:r>
          <w:rPr>
            <w:rFonts w:ascii="Cambria Math" w:hAnsi="Cambria Math"/>
            <w:szCs w:val="28"/>
          </w:rPr>
          <m:t>0.5</m:t>
        </m:r>
      </m:oMath>
      <w:r w:rsidRPr="00EF37C2">
        <w:rPr>
          <w:szCs w:val="28"/>
        </w:rPr>
        <w:t>;</w:t>
      </w:r>
    </w:p>
    <w:p w14:paraId="42E6EC65" w14:textId="5D80914D" w:rsidR="002F6259" w:rsidRPr="00EF37C2" w:rsidRDefault="002F6259" w:rsidP="00C24EFE">
      <w:pPr>
        <w:pStyle w:val="aff"/>
        <w:numPr>
          <w:ilvl w:val="1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повторение процедуры умножения </w:t>
      </w:r>
      <m:oMath>
        <m:r>
          <w:rPr>
            <w:rFonts w:ascii="Cambria Math" w:hAnsi="Cambria Math"/>
            <w:szCs w:val="28"/>
          </w:rPr>
          <m:t>q</m:t>
        </m:r>
      </m:oMath>
      <w:r w:rsidRPr="00EF37C2">
        <w:rPr>
          <w:szCs w:val="28"/>
        </w:rPr>
        <w:t xml:space="preserve"> раз;</w:t>
      </w:r>
    </w:p>
    <w:p w14:paraId="3007B370" w14:textId="1CC2831F" w:rsidR="002F6259" w:rsidRPr="00EF37C2" w:rsidRDefault="002F6259" w:rsidP="00C24EFE">
      <w:pPr>
        <w:pStyle w:val="aff"/>
        <w:numPr>
          <w:ilvl w:val="1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>замер времени при помощи функции omp_get_wtime;</w:t>
      </w:r>
    </w:p>
    <w:p w14:paraId="327B93E0" w14:textId="0E2AACE4" w:rsidR="002F6259" w:rsidRPr="00EF37C2" w:rsidRDefault="002F6259" w:rsidP="00C24EFE">
      <w:pPr>
        <w:pStyle w:val="aff"/>
        <w:numPr>
          <w:ilvl w:val="1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>вывод на экран квадрата евклидовой нормы результирующей матрицы и времени работы программы.</w:t>
      </w:r>
    </w:p>
    <w:p w14:paraId="49E4B717" w14:textId="77777777" w:rsidR="002F6259" w:rsidRPr="00EF37C2" w:rsidRDefault="002F6259" w:rsidP="00C24EFE">
      <w:pPr>
        <w:pStyle w:val="aff"/>
        <w:numPr>
          <w:ilvl w:val="1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>Использовать ранее изученные ключи оптимизации ипроанализировать производительность с помощью Intel Advisor.</w:t>
      </w:r>
    </w:p>
    <w:p w14:paraId="6650C877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>Выполнить распараллеливание матричного умножения путем добавления директив OpenMP в текст последовательной программы. Реализовать три алгоритма параллельного умножения, предложенные ранее.</w:t>
      </w:r>
    </w:p>
    <w:p w14:paraId="442778A3" w14:textId="15C9AA25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Отладить написанные программы при небольших размерностях матриц </w:t>
      </w:r>
      <w:r w:rsidRPr="00EF37C2">
        <w:rPr>
          <w:rFonts w:ascii="Cambria Math" w:hAnsi="Cambria Math" w:cs="Cambria Math"/>
          <w:szCs w:val="28"/>
        </w:rPr>
        <w:t>𝑁</w:t>
      </w:r>
      <w:r w:rsidRPr="00EF37C2">
        <w:rPr>
          <w:szCs w:val="28"/>
        </w:rPr>
        <w:t xml:space="preserve"> на многоядерной вычислительной системе. Убедиться, что результат работы параллельных программ совпадает с полученным в последовательной версии и является стабильным при многократных запусках. </w:t>
      </w:r>
    </w:p>
    <w:p w14:paraId="394BE546" w14:textId="7D0A78CF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Запустить все три параллельные версии при размерности матриц </w:t>
      </w:r>
      <m:oMath>
        <m:r>
          <w:rPr>
            <w:rFonts w:ascii="Cambria Math" w:hAnsi="Cambria Math"/>
            <w:szCs w:val="28"/>
          </w:rPr>
          <m:t>N=100</m:t>
        </m:r>
      </m:oMath>
      <w:r w:rsidRPr="00EF37C2">
        <w:rPr>
          <w:szCs w:val="28"/>
        </w:rPr>
        <w:t xml:space="preserve"> и таком количестве повторов </w:t>
      </w:r>
      <m:oMath>
        <m:r>
          <w:rPr>
            <w:rFonts w:ascii="Cambria Math" w:hAnsi="Cambria Math"/>
            <w:szCs w:val="28"/>
          </w:rPr>
          <m:t>q</m:t>
        </m:r>
      </m:oMath>
      <w:r w:rsidRPr="00EF37C2">
        <w:rPr>
          <w:szCs w:val="28"/>
        </w:rPr>
        <w:t xml:space="preserve">, при котором время работы каждой из программ составляло бы порядка </w:t>
      </w:r>
      <m:oMath>
        <m:r>
          <w:rPr>
            <w:rFonts w:ascii="Cambria Math" w:hAnsi="Cambria Math"/>
            <w:szCs w:val="28"/>
          </w:rPr>
          <m:t>10</m:t>
        </m:r>
      </m:oMath>
      <w:r w:rsidRPr="00EF37C2">
        <w:rPr>
          <w:szCs w:val="28"/>
        </w:rPr>
        <w:t xml:space="preserve"> секунд. Выбрать наиболее производительную версию для дальнейшей работы. </w:t>
      </w:r>
    </w:p>
    <w:p w14:paraId="2FA78306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Запустить последовательную программу при различных размерностях матриц </w:t>
      </w:r>
      <m:oMath>
        <m:r>
          <w:rPr>
            <w:rFonts w:ascii="Cambria Math" w:hAnsi="Cambria Math"/>
            <w:szCs w:val="28"/>
          </w:rPr>
          <m:t>N=5, 10, 50, 100, 200, 500</m:t>
        </m:r>
      </m:oMath>
      <w:r w:rsidRPr="00EF37C2">
        <w:rPr>
          <w:szCs w:val="28"/>
        </w:rPr>
        <w:t xml:space="preserve">, выбирая </w:t>
      </w:r>
      <m:oMath>
        <m:r>
          <w:rPr>
            <w:rFonts w:ascii="Cambria Math" w:hAnsi="Cambria Math"/>
            <w:szCs w:val="28"/>
          </w:rPr>
          <m:t>q</m:t>
        </m:r>
      </m:oMath>
      <w:r w:rsidRPr="00EF37C2">
        <w:rPr>
          <w:szCs w:val="28"/>
        </w:rPr>
        <w:t xml:space="preserve"> так, чтобы время работы программы составляло не менее </w:t>
      </w:r>
      <m:oMath>
        <m:r>
          <w:rPr>
            <w:rFonts w:ascii="Cambria Math" w:hAnsi="Cambria Math"/>
            <w:szCs w:val="28"/>
          </w:rPr>
          <m:t>10</m:t>
        </m:r>
      </m:oMath>
      <w:r w:rsidRPr="00EF37C2">
        <w:rPr>
          <w:szCs w:val="28"/>
        </w:rPr>
        <w:t xml:space="preserve"> секунд. Запустить параллельную программу при </w:t>
      </w:r>
      <w:r w:rsidRPr="00EF37C2">
        <w:rPr>
          <w:szCs w:val="28"/>
        </w:rPr>
        <w:lastRenderedPageBreak/>
        <w:t xml:space="preserve">аналогичных значениях </w:t>
      </w:r>
      <m:oMath>
        <m:r>
          <w:rPr>
            <w:rFonts w:ascii="Cambria Math" w:hAnsi="Cambria Math"/>
            <w:szCs w:val="28"/>
          </w:rPr>
          <m:t>N</m:t>
        </m:r>
      </m:oMath>
      <w:r w:rsidRPr="00EF37C2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q</m:t>
        </m:r>
      </m:oMath>
      <w:r w:rsidRPr="00EF37C2">
        <w:rPr>
          <w:szCs w:val="28"/>
        </w:rPr>
        <w:t>. Время работы каждой программы занести в таблицу.</w:t>
      </w:r>
    </w:p>
    <w:p w14:paraId="485A59CA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Вычислить ускорение и эффективность параллельной программы для каждого </w:t>
      </w:r>
      <m:oMath>
        <m:r>
          <w:rPr>
            <w:rFonts w:ascii="Cambria Math" w:hAnsi="Cambria Math"/>
            <w:szCs w:val="28"/>
          </w:rPr>
          <m:t>N</m:t>
        </m:r>
      </m:oMath>
      <w:r w:rsidRPr="00EF37C2">
        <w:rPr>
          <w:szCs w:val="28"/>
        </w:rPr>
        <w:t>, полученные значения занести в таблицу.</w:t>
      </w:r>
    </w:p>
    <w:p w14:paraId="4D3387B4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>Построить графики зависимости ускорения и эффективности параллельной программы от размерности умножаемых матриц. Объяснить полученные результаты.</w:t>
      </w:r>
    </w:p>
    <w:p w14:paraId="4CE9DEC1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Определить пиковую производительность одного ядра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EF37C2">
        <w:rPr>
          <w:szCs w:val="28"/>
        </w:rPr>
        <w:t xml:space="preserve"> и всей многоядерной системы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EF37C2">
        <w:rPr>
          <w:szCs w:val="28"/>
        </w:rPr>
        <w:t>, на которой производятся вычисления.</w:t>
      </w:r>
    </w:p>
    <w:p w14:paraId="43136E33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Вычислить количество вещественных операций, выполняемых при матричном умножении для каждого </w:t>
      </w:r>
      <m:oMath>
        <m:r>
          <w:rPr>
            <w:rFonts w:ascii="Cambria Math" w:hAnsi="Cambria Math"/>
            <w:szCs w:val="28"/>
          </w:rPr>
          <m:t>N</m:t>
        </m:r>
      </m:oMath>
      <w:r w:rsidRPr="00EF37C2">
        <w:rPr>
          <w:szCs w:val="28"/>
        </w:rPr>
        <w:t>, реальную производительность, достигнутую в последовательной (</w:t>
      </w:r>
      <m:oMath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real</m:t>
            </m:r>
          </m:sub>
          <m:sup>
            <m:r>
              <w:rPr>
                <w:rFonts w:ascii="Cambria Math" w:hAnsi="Cambria Math"/>
                <w:szCs w:val="28"/>
              </w:rPr>
              <m:t>1</m:t>
            </m:r>
          </m:sup>
        </m:sSubSup>
      </m:oMath>
      <w:r w:rsidRPr="00EF37C2">
        <w:rPr>
          <w:szCs w:val="28"/>
        </w:rPr>
        <w:t>) и параллельной (</w:t>
      </w:r>
      <m:oMath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real</m:t>
            </m:r>
          </m:sub>
          <m:sup>
            <m:r>
              <w:rPr>
                <w:rFonts w:ascii="Cambria Math" w:hAnsi="Cambria Math"/>
                <w:szCs w:val="28"/>
              </w:rPr>
              <m:t>p</m:t>
            </m:r>
          </m:sup>
        </m:sSubSup>
      </m:oMath>
      <w:r w:rsidRPr="00EF37C2">
        <w:rPr>
          <w:szCs w:val="28"/>
        </w:rPr>
        <w:t xml:space="preserve">) версиях для каждой размерности и отношения реальной производительности к пиковой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EF37C2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EF37C2">
        <w:rPr>
          <w:szCs w:val="28"/>
        </w:rPr>
        <w:t>. Полученные значения занести в таблицу.</w:t>
      </w:r>
    </w:p>
    <w:p w14:paraId="5B777D6E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Построить график зависимости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EF37C2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EF37C2">
        <w:rPr>
          <w:szCs w:val="28"/>
        </w:rPr>
        <w:t xml:space="preserve"> от размерности умножаемых матриц. Объяснить полученные результаты.</w:t>
      </w:r>
    </w:p>
    <w:p w14:paraId="1213DC2D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Определить размерность матриц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</m:oMath>
      <w:r w:rsidRPr="00EF37C2">
        <w:rPr>
          <w:szCs w:val="28"/>
        </w:rPr>
        <w:t xml:space="preserve">такую, что при любом </w:t>
      </w:r>
      <m:oMath>
        <m:r>
          <w:rPr>
            <w:rFonts w:ascii="Cambria Math" w:hAnsi="Cambria Math"/>
            <w:szCs w:val="28"/>
          </w:rPr>
          <m:t>N&lt;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F37C2">
        <w:rPr>
          <w:szCs w:val="28"/>
        </w:rPr>
        <w:t xml:space="preserve"> параллельная версия программы работает медленнее, чем последовательная, а при </w:t>
      </w:r>
      <m:oMath>
        <m:r>
          <w:rPr>
            <w:rFonts w:ascii="Cambria Math" w:hAnsi="Cambria Math"/>
            <w:szCs w:val="28"/>
          </w:rPr>
          <m:t>N&gt;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F37C2">
        <w:rPr>
          <w:szCs w:val="28"/>
        </w:rPr>
        <w:t xml:space="preserve"> имеется ускорение при использовании параллельной программы. Для определения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F37C2">
        <w:rPr>
          <w:szCs w:val="28"/>
        </w:rPr>
        <w:t xml:space="preserve"> провести дополнительные запуски обеих версий программ.</w:t>
      </w:r>
    </w:p>
    <w:p w14:paraId="1EF25D73" w14:textId="77777777" w:rsidR="002F6259" w:rsidRPr="00EF37C2" w:rsidRDefault="002F6259" w:rsidP="00EF37C2">
      <w:pPr>
        <w:pStyle w:val="aff"/>
        <w:numPr>
          <w:ilvl w:val="0"/>
          <w:numId w:val="14"/>
        </w:numPr>
        <w:spacing w:line="360" w:lineRule="auto"/>
        <w:jc w:val="both"/>
        <w:rPr>
          <w:szCs w:val="28"/>
        </w:rPr>
      </w:pPr>
      <w:r w:rsidRPr="00EF37C2">
        <w:rPr>
          <w:szCs w:val="28"/>
        </w:rPr>
        <w:t xml:space="preserve">Модифицировать параллельную программу путем добавления спецификатора if директивы parallel for так, чтобы порождение параллельной области происходило только при размерности матриц </w:t>
      </w:r>
      <m:oMath>
        <m:r>
          <w:rPr>
            <w:rFonts w:ascii="Cambria Math" w:hAnsi="Cambria Math"/>
            <w:szCs w:val="28"/>
          </w:rPr>
          <m:t>N&gt;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F37C2">
        <w:rPr>
          <w:szCs w:val="28"/>
        </w:rPr>
        <w:t xml:space="preserve"> . Убедиться в корректности работы полученной программы.</w:t>
      </w:r>
    </w:p>
    <w:p w14:paraId="40E24092" w14:textId="151AE740" w:rsidR="00543F11" w:rsidRPr="002F6259" w:rsidRDefault="00543F11" w:rsidP="002F6259">
      <w:pPr>
        <w:spacing w:line="360" w:lineRule="auto"/>
        <w:ind w:firstLine="706"/>
        <w:rPr>
          <w:sz w:val="28"/>
          <w:szCs w:val="28"/>
          <w:lang w:val="en-US"/>
        </w:rPr>
      </w:pPr>
    </w:p>
    <w:p w14:paraId="7933AAC5" w14:textId="47286818" w:rsidR="00A241BE" w:rsidRDefault="00A241BE" w:rsidP="00D32786">
      <w:pPr>
        <w:pStyle w:val="ae"/>
        <w:jc w:val="center"/>
      </w:pPr>
      <w:r>
        <w:rPr>
          <w:noProof/>
        </w:rPr>
        <w:lastRenderedPageBreak/>
        <w:drawing>
          <wp:inline distT="0" distB="0" distL="0" distR="0" wp14:anchorId="6ADB46AF" wp14:editId="7DA9628C">
            <wp:extent cx="4892801" cy="3029290"/>
            <wp:effectExtent l="0" t="0" r="3175" b="0"/>
            <wp:docPr id="66" name="Рисунок 66" descr="D:\student\Documents\directory\ConsoleApplication1\фотографии\загруженные яд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\Documents\directory\ConsoleApplication1\фотографии\загруженные ядра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17" cy="304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2E91" w14:textId="253138EB" w:rsidR="00A241BE" w:rsidRDefault="00A241BE" w:rsidP="00A241BE">
      <w:pPr>
        <w:pStyle w:val="ae"/>
        <w:jc w:val="center"/>
        <w:rPr>
          <w:sz w:val="28"/>
        </w:rPr>
      </w:pPr>
      <w:r w:rsidRPr="00A241BE">
        <w:rPr>
          <w:sz w:val="28"/>
        </w:rPr>
        <w:t xml:space="preserve">Рисунок </w:t>
      </w:r>
      <w:r w:rsidR="003558B2">
        <w:rPr>
          <w:sz w:val="28"/>
        </w:rPr>
        <w:t>1</w:t>
      </w:r>
      <w:r w:rsidRPr="00A241BE">
        <w:rPr>
          <w:sz w:val="28"/>
        </w:rPr>
        <w:t xml:space="preserve"> – </w:t>
      </w:r>
      <w:r w:rsidR="00543F11" w:rsidRPr="00543F11">
        <w:rPr>
          <w:sz w:val="28"/>
        </w:rPr>
        <w:t>характеристики центрального процессора</w:t>
      </w:r>
    </w:p>
    <w:p w14:paraId="3234C79E" w14:textId="40D98D14" w:rsidR="00925B7D" w:rsidRPr="00925B7D" w:rsidRDefault="00925B7D" w:rsidP="00925B7D">
      <w:pPr>
        <w:spacing w:line="360" w:lineRule="auto"/>
        <w:ind w:firstLine="547"/>
        <w:jc w:val="both"/>
        <w:rPr>
          <w:sz w:val="28"/>
          <w:szCs w:val="32"/>
        </w:rPr>
      </w:pPr>
      <w:r>
        <w:rPr>
          <w:sz w:val="28"/>
          <w:szCs w:val="32"/>
        </w:rPr>
        <w:t>При</w:t>
      </w:r>
      <w:r w:rsidRPr="00925B7D">
        <w:rPr>
          <w:sz w:val="28"/>
          <w:szCs w:val="32"/>
        </w:rPr>
        <w:t xml:space="preserve"> значения</w:t>
      </w:r>
      <w:r>
        <w:rPr>
          <w:sz w:val="28"/>
          <w:szCs w:val="32"/>
        </w:rPr>
        <w:t>х</w:t>
      </w:r>
      <w:r w:rsidRPr="00925B7D">
        <w:rPr>
          <w:sz w:val="28"/>
          <w:szCs w:val="32"/>
        </w:rPr>
        <w:t xml:space="preserve"> </w:t>
      </w:r>
      <w:r>
        <w:rPr>
          <w:sz w:val="28"/>
          <w:szCs w:val="32"/>
          <w:lang w:val="en-US"/>
        </w:rPr>
        <w:t>N</w:t>
      </w:r>
      <w:r w:rsidRPr="00925B7D">
        <w:rPr>
          <w:sz w:val="28"/>
          <w:szCs w:val="32"/>
        </w:rPr>
        <w:t xml:space="preserve"> = 100, </w:t>
      </w:r>
      <w:r>
        <w:rPr>
          <w:sz w:val="28"/>
          <w:szCs w:val="32"/>
          <w:lang w:val="en-US"/>
        </w:rPr>
        <w:t>q</w:t>
      </w:r>
      <w:r w:rsidRPr="00925B7D">
        <w:rPr>
          <w:sz w:val="28"/>
          <w:szCs w:val="32"/>
        </w:rPr>
        <w:t xml:space="preserve"> = 15000000</w:t>
      </w:r>
      <w:r>
        <w:rPr>
          <w:sz w:val="28"/>
          <w:szCs w:val="32"/>
        </w:rPr>
        <w:t>,</w:t>
      </w:r>
      <w:r w:rsidRPr="00925B7D">
        <w:rPr>
          <w:sz w:val="28"/>
          <w:szCs w:val="32"/>
        </w:rPr>
        <w:t xml:space="preserve"> </w:t>
      </w:r>
      <w:r>
        <w:rPr>
          <w:sz w:val="28"/>
          <w:szCs w:val="32"/>
        </w:rPr>
        <w:t>п</w:t>
      </w:r>
      <w:r w:rsidRPr="00925B7D">
        <w:rPr>
          <w:sz w:val="28"/>
          <w:szCs w:val="32"/>
        </w:rPr>
        <w:t>оследовательн</w:t>
      </w:r>
      <w:r>
        <w:rPr>
          <w:sz w:val="28"/>
          <w:szCs w:val="32"/>
        </w:rPr>
        <w:t>ы</w:t>
      </w:r>
      <w:r w:rsidRPr="00925B7D">
        <w:rPr>
          <w:sz w:val="28"/>
          <w:szCs w:val="32"/>
        </w:rPr>
        <w:t>е вычислени</w:t>
      </w:r>
      <w:r>
        <w:rPr>
          <w:sz w:val="28"/>
          <w:szCs w:val="32"/>
        </w:rPr>
        <w:t>я</w:t>
      </w:r>
      <w:r w:rsidRPr="00925B7D">
        <w:rPr>
          <w:sz w:val="28"/>
          <w:szCs w:val="32"/>
        </w:rPr>
        <w:t xml:space="preserve"> происход</w:t>
      </w:r>
      <w:r>
        <w:rPr>
          <w:sz w:val="28"/>
          <w:szCs w:val="32"/>
        </w:rPr>
        <w:t>я</w:t>
      </w:r>
      <w:r w:rsidRPr="00925B7D">
        <w:rPr>
          <w:sz w:val="28"/>
          <w:szCs w:val="32"/>
        </w:rPr>
        <w:t xml:space="preserve">т за </w:t>
      </w:r>
      <w:r>
        <w:rPr>
          <w:sz w:val="28"/>
          <w:szCs w:val="32"/>
        </w:rPr>
        <w:t>2</w:t>
      </w:r>
      <w:r w:rsidRPr="00925B7D">
        <w:rPr>
          <w:sz w:val="28"/>
          <w:szCs w:val="32"/>
        </w:rPr>
        <w:t>0 сек</w:t>
      </w:r>
      <w:r>
        <w:rPr>
          <w:sz w:val="28"/>
          <w:szCs w:val="32"/>
        </w:rPr>
        <w:t>унд</w:t>
      </w:r>
      <w:r w:rsidRPr="00925B7D">
        <w:rPr>
          <w:sz w:val="28"/>
          <w:szCs w:val="32"/>
        </w:rPr>
        <w:t>.</w:t>
      </w:r>
    </w:p>
    <w:p w14:paraId="1390B70A" w14:textId="441E5570" w:rsidR="00925B7D" w:rsidRPr="00925B7D" w:rsidRDefault="00925B7D" w:rsidP="00925B7D">
      <w:pPr>
        <w:spacing w:line="360" w:lineRule="auto"/>
        <w:ind w:firstLine="547"/>
        <w:jc w:val="both"/>
        <w:rPr>
          <w:bCs/>
          <w:i/>
          <w:iCs/>
          <w:sz w:val="28"/>
          <w:szCs w:val="36"/>
        </w:rPr>
      </w:pPr>
      <w:r w:rsidRPr="00925B7D">
        <w:rPr>
          <w:sz w:val="28"/>
          <w:szCs w:val="32"/>
        </w:rPr>
        <w:t>После распараллеливания последовательного алгоритма для каждого из 3-ёх циклов было обнаружено, что результаты в</w:t>
      </w:r>
      <w:r>
        <w:rPr>
          <w:sz w:val="28"/>
          <w:szCs w:val="32"/>
        </w:rPr>
        <w:t>о</w:t>
      </w:r>
      <w:r w:rsidRPr="00925B7D">
        <w:rPr>
          <w:sz w:val="28"/>
          <w:szCs w:val="32"/>
        </w:rPr>
        <w:t xml:space="preserve"> внутренн</w:t>
      </w:r>
      <w:r>
        <w:rPr>
          <w:sz w:val="28"/>
          <w:szCs w:val="32"/>
        </w:rPr>
        <w:t>ем</w:t>
      </w:r>
      <w:r w:rsidRPr="00925B7D">
        <w:rPr>
          <w:sz w:val="28"/>
          <w:szCs w:val="32"/>
        </w:rPr>
        <w:t xml:space="preserve"> цикл</w:t>
      </w:r>
      <w:r>
        <w:rPr>
          <w:sz w:val="28"/>
          <w:szCs w:val="32"/>
        </w:rPr>
        <w:t>е</w:t>
      </w:r>
      <w:r w:rsidRPr="00925B7D">
        <w:rPr>
          <w:sz w:val="28"/>
          <w:szCs w:val="32"/>
        </w:rPr>
        <w:t xml:space="preserve"> не сходятся с последовательной версией. </w:t>
      </w:r>
      <w:r w:rsidRPr="00925B7D">
        <w:rPr>
          <w:bCs/>
          <w:sz w:val="28"/>
          <w:szCs w:val="36"/>
        </w:rPr>
        <w:t xml:space="preserve">Проверим программу на ошибки , используя </w:t>
      </w:r>
      <w:r w:rsidRPr="00925B7D">
        <w:rPr>
          <w:bCs/>
          <w:sz w:val="28"/>
          <w:szCs w:val="36"/>
          <w:lang w:val="en-US"/>
        </w:rPr>
        <w:t>Intel</w:t>
      </w:r>
      <w:r w:rsidRPr="00925B7D">
        <w:rPr>
          <w:bCs/>
          <w:sz w:val="28"/>
          <w:szCs w:val="36"/>
        </w:rPr>
        <w:t xml:space="preserve"> </w:t>
      </w:r>
      <w:r w:rsidRPr="00925B7D">
        <w:rPr>
          <w:bCs/>
          <w:sz w:val="28"/>
          <w:szCs w:val="36"/>
          <w:lang w:val="en-US"/>
        </w:rPr>
        <w:t>Inspector</w:t>
      </w:r>
      <w:r w:rsidRPr="00925B7D">
        <w:rPr>
          <w:bCs/>
          <w:sz w:val="28"/>
          <w:szCs w:val="36"/>
        </w:rPr>
        <w:t xml:space="preserve"> (рисунок </w:t>
      </w:r>
      <w:r>
        <w:rPr>
          <w:bCs/>
          <w:sz w:val="28"/>
          <w:szCs w:val="36"/>
        </w:rPr>
        <w:t>2</w:t>
      </w:r>
      <w:r w:rsidRPr="00925B7D">
        <w:rPr>
          <w:bCs/>
          <w:sz w:val="28"/>
          <w:szCs w:val="36"/>
        </w:rPr>
        <w:t>).</w:t>
      </w:r>
    </w:p>
    <w:p w14:paraId="31CAC8DC" w14:textId="1308488E" w:rsidR="00925B7D" w:rsidRPr="00925B7D" w:rsidRDefault="00925B7D" w:rsidP="00925B7D">
      <w:pPr>
        <w:spacing w:line="360" w:lineRule="auto"/>
        <w:ind w:firstLine="547"/>
        <w:jc w:val="center"/>
        <w:rPr>
          <w:bCs/>
          <w:i/>
          <w:iCs/>
          <w:sz w:val="28"/>
          <w:szCs w:val="32"/>
          <w:lang w:val="en-US"/>
        </w:rPr>
      </w:pPr>
      <w:r w:rsidRPr="00925B7D">
        <w:rPr>
          <w:bCs/>
          <w:i/>
          <w:noProof/>
          <w:sz w:val="28"/>
          <w:szCs w:val="32"/>
        </w:rPr>
        <w:drawing>
          <wp:inline distT="0" distB="0" distL="0" distR="0" wp14:anchorId="1312A5DB" wp14:editId="0B445AA4">
            <wp:extent cx="4009594" cy="76962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4" t="11573" r="51955" b="77221"/>
                    <a:stretch/>
                  </pic:blipFill>
                  <pic:spPr bwMode="auto">
                    <a:xfrm>
                      <a:off x="0" y="0"/>
                      <a:ext cx="4025459" cy="7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86BAD" w14:textId="0947FC12" w:rsidR="00925B7D" w:rsidRPr="00925B7D" w:rsidRDefault="00925B7D" w:rsidP="00925B7D">
      <w:pPr>
        <w:spacing w:line="360" w:lineRule="auto"/>
        <w:ind w:firstLine="547"/>
        <w:jc w:val="center"/>
        <w:rPr>
          <w:bCs/>
          <w:i/>
          <w:sz w:val="28"/>
          <w:szCs w:val="32"/>
          <w:lang w:val="en-US"/>
        </w:rPr>
      </w:pPr>
      <w:r w:rsidRPr="00925B7D">
        <w:rPr>
          <w:bCs/>
          <w:sz w:val="28"/>
          <w:szCs w:val="32"/>
        </w:rPr>
        <w:t>Рисунок</w:t>
      </w:r>
      <w:r w:rsidRPr="00925B7D">
        <w:rPr>
          <w:bCs/>
          <w:sz w:val="28"/>
          <w:szCs w:val="32"/>
          <w:lang w:val="en-US"/>
        </w:rPr>
        <w:t xml:space="preserve"> 2 – </w:t>
      </w:r>
      <w:r w:rsidRPr="00925B7D">
        <w:rPr>
          <w:bCs/>
          <w:sz w:val="28"/>
          <w:szCs w:val="32"/>
        </w:rPr>
        <w:t>Ошибка</w:t>
      </w:r>
      <w:r w:rsidRPr="00925B7D">
        <w:rPr>
          <w:bCs/>
          <w:sz w:val="28"/>
          <w:szCs w:val="32"/>
          <w:lang w:val="en-US"/>
        </w:rPr>
        <w:t xml:space="preserve"> </w:t>
      </w:r>
      <w:r w:rsidRPr="00925B7D">
        <w:rPr>
          <w:bCs/>
          <w:sz w:val="28"/>
          <w:szCs w:val="32"/>
        </w:rPr>
        <w:t>в</w:t>
      </w:r>
      <w:r w:rsidRPr="00925B7D">
        <w:rPr>
          <w:bCs/>
          <w:sz w:val="28"/>
          <w:szCs w:val="32"/>
          <w:lang w:val="en-US"/>
        </w:rPr>
        <w:t xml:space="preserve"> Intel Inspector.</w:t>
      </w:r>
    </w:p>
    <w:p w14:paraId="4B9797D3" w14:textId="0C1B861C" w:rsidR="00925B7D" w:rsidRPr="00925B7D" w:rsidRDefault="00925B7D" w:rsidP="00925B7D">
      <w:pPr>
        <w:spacing w:line="360" w:lineRule="auto"/>
        <w:ind w:firstLine="547"/>
        <w:jc w:val="both"/>
        <w:rPr>
          <w:sz w:val="28"/>
          <w:szCs w:val="32"/>
        </w:rPr>
      </w:pPr>
      <w:r w:rsidRPr="00925B7D">
        <w:rPr>
          <w:sz w:val="28"/>
          <w:szCs w:val="32"/>
        </w:rPr>
        <w:t xml:space="preserve">Исправим ошибку, добавив в директиву </w:t>
      </w:r>
      <w:r w:rsidRPr="00925B7D">
        <w:rPr>
          <w:sz w:val="28"/>
          <w:szCs w:val="32"/>
          <w:lang w:val="en-US"/>
        </w:rPr>
        <w:t>reduction</w:t>
      </w:r>
      <w:r w:rsidRPr="00925B7D">
        <w:rPr>
          <w:sz w:val="28"/>
          <w:szCs w:val="32"/>
        </w:rPr>
        <w:t xml:space="preserve">(+: </w:t>
      </w:r>
      <w:r w:rsidRPr="00925B7D">
        <w:rPr>
          <w:sz w:val="28"/>
          <w:szCs w:val="32"/>
          <w:lang w:val="en-US"/>
        </w:rPr>
        <w:t>sum</w:t>
      </w:r>
      <w:r w:rsidRPr="00925B7D">
        <w:rPr>
          <w:sz w:val="28"/>
          <w:szCs w:val="32"/>
        </w:rPr>
        <w:t>)</w:t>
      </w:r>
      <w:r>
        <w:rPr>
          <w:sz w:val="28"/>
          <w:szCs w:val="32"/>
        </w:rPr>
        <w:t xml:space="preserve">, </w:t>
      </w:r>
      <w:r w:rsidRPr="00925B7D">
        <w:rPr>
          <w:sz w:val="28"/>
          <w:szCs w:val="32"/>
        </w:rPr>
        <w:t xml:space="preserve">что позволяет </w:t>
      </w:r>
      <w:r w:rsidRPr="00925B7D">
        <w:rPr>
          <w:sz w:val="28"/>
          <w:szCs w:val="32"/>
          <w:lang w:val="en-US"/>
        </w:rPr>
        <w:t>OpenMP</w:t>
      </w:r>
      <w:r w:rsidRPr="00925B7D">
        <w:rPr>
          <w:sz w:val="28"/>
          <w:szCs w:val="32"/>
        </w:rPr>
        <w:t xml:space="preserve"> создать для каждого из 4 потоков свою переменную </w:t>
      </w:r>
      <w:r w:rsidRPr="00925B7D">
        <w:rPr>
          <w:sz w:val="28"/>
          <w:szCs w:val="32"/>
          <w:lang w:val="en-US"/>
        </w:rPr>
        <w:t>sum</w:t>
      </w:r>
      <w:r w:rsidRPr="00925B7D">
        <w:rPr>
          <w:sz w:val="28"/>
          <w:szCs w:val="32"/>
        </w:rPr>
        <w:t xml:space="preserve">, а после выполнения параллельных вычислений сложить результат. Затем ещё раз проверим программу на ошибки в </w:t>
      </w:r>
      <w:r w:rsidRPr="00925B7D">
        <w:rPr>
          <w:sz w:val="28"/>
          <w:szCs w:val="32"/>
          <w:lang w:val="en-US"/>
        </w:rPr>
        <w:t>Intel</w:t>
      </w:r>
      <w:r w:rsidRPr="00925B7D">
        <w:rPr>
          <w:sz w:val="28"/>
          <w:szCs w:val="32"/>
        </w:rPr>
        <w:t xml:space="preserve"> </w:t>
      </w:r>
      <w:r w:rsidRPr="00925B7D">
        <w:rPr>
          <w:sz w:val="28"/>
          <w:szCs w:val="32"/>
          <w:lang w:val="en-US"/>
        </w:rPr>
        <w:t>Inspector</w:t>
      </w:r>
      <w:r w:rsidRPr="00925B7D">
        <w:rPr>
          <w:sz w:val="28"/>
          <w:szCs w:val="32"/>
        </w:rPr>
        <w:t xml:space="preserve"> (рисунок </w:t>
      </w:r>
      <w:r>
        <w:rPr>
          <w:sz w:val="28"/>
          <w:szCs w:val="32"/>
        </w:rPr>
        <w:t>3</w:t>
      </w:r>
      <w:r w:rsidRPr="00925B7D">
        <w:rPr>
          <w:sz w:val="28"/>
          <w:szCs w:val="32"/>
        </w:rPr>
        <w:t>).</w:t>
      </w:r>
    </w:p>
    <w:p w14:paraId="11A85A8A" w14:textId="6DCE61BD" w:rsidR="00925B7D" w:rsidRPr="00925B7D" w:rsidRDefault="00925B7D" w:rsidP="00925B7D">
      <w:pPr>
        <w:spacing w:line="360" w:lineRule="auto"/>
        <w:ind w:firstLine="547"/>
        <w:jc w:val="center"/>
        <w:rPr>
          <w:sz w:val="28"/>
          <w:szCs w:val="32"/>
          <w:lang w:val="en-US"/>
        </w:rPr>
      </w:pPr>
      <w:r w:rsidRPr="00925B7D">
        <w:rPr>
          <w:noProof/>
          <w:sz w:val="28"/>
          <w:szCs w:val="32"/>
        </w:rPr>
        <w:drawing>
          <wp:inline distT="0" distB="0" distL="0" distR="0" wp14:anchorId="4D716DDE" wp14:editId="3943717F">
            <wp:extent cx="4145280" cy="728503"/>
            <wp:effectExtent l="0" t="0" r="762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7" t="63967" r="19484" b="20895"/>
                    <a:stretch/>
                  </pic:blipFill>
                  <pic:spPr bwMode="auto">
                    <a:xfrm>
                      <a:off x="0" y="0"/>
                      <a:ext cx="4177357" cy="73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BAA6F" w14:textId="2FA92160" w:rsidR="00E96F4D" w:rsidRDefault="00925B7D" w:rsidP="00E96F4D">
      <w:pPr>
        <w:spacing w:line="360" w:lineRule="auto"/>
        <w:ind w:firstLine="547"/>
        <w:jc w:val="center"/>
        <w:rPr>
          <w:sz w:val="28"/>
          <w:szCs w:val="32"/>
        </w:rPr>
      </w:pPr>
      <w:r w:rsidRPr="00925B7D">
        <w:rPr>
          <w:sz w:val="28"/>
          <w:szCs w:val="32"/>
        </w:rPr>
        <w:t xml:space="preserve">Рисунок </w:t>
      </w:r>
      <w:r w:rsidR="0033794A">
        <w:rPr>
          <w:sz w:val="28"/>
          <w:szCs w:val="32"/>
        </w:rPr>
        <w:t>3</w:t>
      </w:r>
      <w:r w:rsidRPr="00925B7D">
        <w:rPr>
          <w:sz w:val="28"/>
          <w:szCs w:val="32"/>
        </w:rPr>
        <w:t xml:space="preserve"> – проверка программы в </w:t>
      </w:r>
      <w:r w:rsidRPr="00925B7D">
        <w:rPr>
          <w:sz w:val="28"/>
          <w:szCs w:val="32"/>
          <w:lang w:val="en-US"/>
        </w:rPr>
        <w:t>Intel</w:t>
      </w:r>
      <w:r w:rsidRPr="00925B7D">
        <w:rPr>
          <w:sz w:val="28"/>
          <w:szCs w:val="32"/>
        </w:rPr>
        <w:t xml:space="preserve"> </w:t>
      </w:r>
      <w:r w:rsidRPr="00925B7D">
        <w:rPr>
          <w:sz w:val="28"/>
          <w:szCs w:val="32"/>
          <w:lang w:val="en-US"/>
        </w:rPr>
        <w:t>Inspector</w:t>
      </w:r>
    </w:p>
    <w:p w14:paraId="086E58CA" w14:textId="4467CEF6" w:rsidR="00E96F4D" w:rsidRPr="00126DA2" w:rsidRDefault="00E96F4D" w:rsidP="00126DA2">
      <w:pPr>
        <w:spacing w:line="360" w:lineRule="auto"/>
        <w:ind w:firstLine="547"/>
        <w:jc w:val="both"/>
        <w:rPr>
          <w:sz w:val="28"/>
        </w:rPr>
      </w:pPr>
      <w:r>
        <w:rPr>
          <w:sz w:val="28"/>
        </w:rPr>
        <w:lastRenderedPageBreak/>
        <w:t>Далее были з</w:t>
      </w:r>
      <w:r w:rsidRPr="00EF37C2">
        <w:rPr>
          <w:sz w:val="28"/>
          <w:szCs w:val="28"/>
        </w:rPr>
        <w:t>апу</w:t>
      </w:r>
      <w:r>
        <w:rPr>
          <w:sz w:val="28"/>
          <w:szCs w:val="28"/>
        </w:rPr>
        <w:t>щены</w:t>
      </w:r>
      <w:r w:rsidRPr="00EF37C2">
        <w:rPr>
          <w:sz w:val="28"/>
          <w:szCs w:val="28"/>
        </w:rPr>
        <w:t xml:space="preserve"> три параллельные версии при </w:t>
      </w:r>
      <w:r>
        <w:rPr>
          <w:sz w:val="28"/>
          <w:szCs w:val="32"/>
          <w:lang w:val="en-US"/>
        </w:rPr>
        <w:t>N</w:t>
      </w:r>
      <w:r w:rsidRPr="00925B7D">
        <w:rPr>
          <w:sz w:val="28"/>
          <w:szCs w:val="32"/>
        </w:rPr>
        <w:t xml:space="preserve"> = 100</w:t>
      </w:r>
      <w:r>
        <w:rPr>
          <w:sz w:val="28"/>
          <w:szCs w:val="32"/>
        </w:rPr>
        <w:t xml:space="preserve"> </w:t>
      </w:r>
      <w:r w:rsidRPr="00EF37C2">
        <w:rPr>
          <w:sz w:val="28"/>
          <w:szCs w:val="28"/>
        </w:rPr>
        <w:t xml:space="preserve">и таком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EF37C2">
        <w:rPr>
          <w:sz w:val="28"/>
          <w:szCs w:val="28"/>
        </w:rPr>
        <w:t xml:space="preserve">, при котором время работы каждой из программ составляло бы порядка </w:t>
      </w:r>
      <m:oMath>
        <m:r>
          <w:rPr>
            <w:rFonts w:ascii="Cambria Math" w:hAnsi="Cambria Math"/>
            <w:sz w:val="28"/>
            <w:szCs w:val="28"/>
          </w:rPr>
          <m:t>10</m:t>
        </m:r>
      </m:oMath>
      <w:r w:rsidRPr="00EF37C2">
        <w:rPr>
          <w:sz w:val="28"/>
          <w:szCs w:val="28"/>
        </w:rPr>
        <w:t xml:space="preserve"> секунд</w:t>
      </w:r>
      <w:r w:rsidR="00126DA2" w:rsidRPr="00126DA2">
        <w:rPr>
          <w:sz w:val="28"/>
          <w:szCs w:val="28"/>
        </w:rPr>
        <w:t>.</w:t>
      </w:r>
    </w:p>
    <w:p w14:paraId="4FD8DAB9" w14:textId="014159B1" w:rsidR="00E96F4D" w:rsidRPr="00CF4C60" w:rsidRDefault="00520C72" w:rsidP="00520C72">
      <w:pPr>
        <w:spacing w:line="360" w:lineRule="auto"/>
        <w:ind w:firstLine="706"/>
        <w:jc w:val="both"/>
        <w:rPr>
          <w:sz w:val="28"/>
        </w:rPr>
      </w:pPr>
      <w:r w:rsidRPr="00520C72">
        <w:rPr>
          <w:sz w:val="28"/>
        </w:rPr>
        <w:t>По результатам работы программы был выбран метод с внешним распараллеленным циклом, поскольку он обеспечивает наименьшее время выполнения.</w:t>
      </w:r>
    </w:p>
    <w:p w14:paraId="5D925720" w14:textId="4DB01520" w:rsidR="003C161C" w:rsidRPr="003C161C" w:rsidRDefault="003C161C" w:rsidP="003C161C">
      <w:pPr>
        <w:pStyle w:val="ac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p=4, n=8, v=3500000000,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=1.12∙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</m:oMath>
      </m:oMathPara>
    </w:p>
    <w:p w14:paraId="5C290151" w14:textId="4F0367FA" w:rsidR="00520C72" w:rsidRDefault="00520C72" w:rsidP="00520C72">
      <w:pPr>
        <w:pStyle w:val="ac"/>
        <w:rPr>
          <w:i/>
          <w:iCs/>
          <w:szCs w:val="28"/>
        </w:rPr>
      </w:pPr>
      <w:r>
        <w:rPr>
          <w:szCs w:val="28"/>
        </w:rPr>
        <w:t xml:space="preserve">Далее была запущена </w:t>
      </w:r>
      <w:r w:rsidRPr="00A4302F">
        <w:rPr>
          <w:szCs w:val="28"/>
        </w:rPr>
        <w:t>последовательн</w:t>
      </w:r>
      <w:r>
        <w:rPr>
          <w:szCs w:val="28"/>
        </w:rPr>
        <w:t>ая</w:t>
      </w:r>
      <w:r w:rsidRPr="00A4302F">
        <w:rPr>
          <w:szCs w:val="28"/>
        </w:rPr>
        <w:t xml:space="preserve"> программ</w:t>
      </w:r>
      <w:r>
        <w:rPr>
          <w:szCs w:val="28"/>
        </w:rPr>
        <w:t>а</w:t>
      </w:r>
      <w:r w:rsidRPr="00A4302F">
        <w:rPr>
          <w:szCs w:val="28"/>
        </w:rPr>
        <w:t xml:space="preserve"> при различных размерностях матриц </w:t>
      </w:r>
      <m:oMath>
        <m:r>
          <w:rPr>
            <w:rFonts w:ascii="Cambria Math" w:hAnsi="Cambria Math" w:cs="Cambria Math"/>
            <w:szCs w:val="28"/>
          </w:rPr>
          <m:t>N</m:t>
        </m:r>
        <m:r>
          <w:rPr>
            <w:rFonts w:ascii="Cambria Math" w:hAnsi="Cambria Math"/>
            <w:szCs w:val="28"/>
          </w:rPr>
          <m:t xml:space="preserve"> = 5, 10, 50, 100, 200, 500</m:t>
        </m:r>
      </m:oMath>
      <w:r w:rsidRPr="00A4302F">
        <w:rPr>
          <w:szCs w:val="28"/>
        </w:rPr>
        <w:t xml:space="preserve">, выбирая </w:t>
      </w:r>
      <m:oMath>
        <m:r>
          <w:rPr>
            <w:rFonts w:ascii="Cambria Math" w:hAnsi="Cambria Math" w:cs="Cambria Math"/>
            <w:szCs w:val="28"/>
          </w:rPr>
          <m:t>q</m:t>
        </m:r>
      </m:oMath>
      <w:r w:rsidRPr="00A4302F">
        <w:rPr>
          <w:szCs w:val="28"/>
        </w:rPr>
        <w:t xml:space="preserve"> так, чтобы время работы программы составляло не менее 10 секунд</w:t>
      </w:r>
      <w:r>
        <w:rPr>
          <w:szCs w:val="28"/>
        </w:rPr>
        <w:t>,</w:t>
      </w:r>
      <w:r w:rsidRPr="00A4302F">
        <w:rPr>
          <w:szCs w:val="28"/>
        </w:rPr>
        <w:t xml:space="preserve"> </w:t>
      </w:r>
      <w:r>
        <w:rPr>
          <w:szCs w:val="28"/>
        </w:rPr>
        <w:t>а также запущена</w:t>
      </w:r>
      <w:r w:rsidRPr="00A4302F">
        <w:rPr>
          <w:szCs w:val="28"/>
        </w:rPr>
        <w:t xml:space="preserve"> параллельн</w:t>
      </w:r>
      <w:r>
        <w:rPr>
          <w:szCs w:val="28"/>
        </w:rPr>
        <w:t>ая</w:t>
      </w:r>
      <w:r w:rsidRPr="00A4302F">
        <w:rPr>
          <w:szCs w:val="28"/>
        </w:rPr>
        <w:t xml:space="preserve"> программ</w:t>
      </w:r>
      <w:r>
        <w:rPr>
          <w:szCs w:val="28"/>
        </w:rPr>
        <w:t>а</w:t>
      </w:r>
      <w:r w:rsidRPr="00A4302F">
        <w:rPr>
          <w:szCs w:val="28"/>
        </w:rPr>
        <w:t xml:space="preserve"> при аналогичных значениях </w:t>
      </w:r>
      <m:oMath>
        <m:r>
          <w:rPr>
            <w:rFonts w:ascii="Cambria Math" w:hAnsi="Cambria Math" w:cs="Cambria Math"/>
            <w:szCs w:val="28"/>
          </w:rPr>
          <m:t>N</m:t>
        </m:r>
      </m:oMath>
      <w:r w:rsidRPr="00A4302F">
        <w:rPr>
          <w:szCs w:val="28"/>
        </w:rPr>
        <w:t xml:space="preserve"> и </w:t>
      </w:r>
      <m:oMath>
        <m:r>
          <w:rPr>
            <w:rFonts w:ascii="Cambria Math" w:hAnsi="Cambria Math" w:cs="Cambria Math"/>
            <w:szCs w:val="28"/>
          </w:rPr>
          <m:t>q</m:t>
        </m:r>
      </m:oMath>
      <w:r w:rsidRPr="00A4302F">
        <w:rPr>
          <w:szCs w:val="28"/>
        </w:rPr>
        <w:t xml:space="preserve">. </w:t>
      </w:r>
      <w:r>
        <w:rPr>
          <w:szCs w:val="28"/>
        </w:rPr>
        <w:t xml:space="preserve">Для каждого </w:t>
      </w:r>
      <m:oMath>
        <m:r>
          <w:rPr>
            <w:rFonts w:ascii="Cambria Math" w:hAnsi="Cambria Math"/>
            <w:szCs w:val="28"/>
          </w:rPr>
          <m:t>N</m:t>
        </m:r>
      </m:oMath>
      <w:r>
        <w:rPr>
          <w:szCs w:val="28"/>
        </w:rPr>
        <w:t xml:space="preserve"> было вычислено ускорение и эффективность паралелльной программы, определена пиковая производительность одного ядра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>
        <w:rPr>
          <w:szCs w:val="28"/>
        </w:rPr>
        <w:t xml:space="preserve"> и всей многоядерной системы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>
        <w:rPr>
          <w:szCs w:val="28"/>
        </w:rPr>
        <w:t>, на которой производятся вычисления. Также, вычислено количество вещественных операций, выполняемых при матричном умножении д</w:t>
      </w:r>
      <w:bookmarkStart w:id="7" w:name="_GoBack"/>
      <w:bookmarkEnd w:id="7"/>
      <w:r>
        <w:rPr>
          <w:szCs w:val="28"/>
        </w:rPr>
        <w:t xml:space="preserve">ля каждого </w:t>
      </w:r>
      <m:oMath>
        <m:r>
          <w:rPr>
            <w:rFonts w:ascii="Cambria Math" w:hAnsi="Cambria Math"/>
            <w:szCs w:val="28"/>
          </w:rPr>
          <m:t>N</m:t>
        </m:r>
      </m:oMath>
      <w:r>
        <w:rPr>
          <w:szCs w:val="28"/>
        </w:rPr>
        <w:t>,</w:t>
      </w:r>
      <w:r w:rsidRPr="00A4302F">
        <w:rPr>
          <w:szCs w:val="28"/>
        </w:rPr>
        <w:t xml:space="preserve"> реальн</w:t>
      </w:r>
      <w:r>
        <w:rPr>
          <w:szCs w:val="28"/>
        </w:rPr>
        <w:t xml:space="preserve">ая </w:t>
      </w:r>
      <w:r w:rsidRPr="00A4302F">
        <w:rPr>
          <w:szCs w:val="28"/>
        </w:rPr>
        <w:t>производительность, достигнут</w:t>
      </w:r>
      <w:r>
        <w:rPr>
          <w:szCs w:val="28"/>
        </w:rPr>
        <w:t>ая</w:t>
      </w:r>
      <w:r w:rsidRPr="00A4302F">
        <w:rPr>
          <w:szCs w:val="28"/>
        </w:rPr>
        <w:t xml:space="preserve"> в последовательной (</w:t>
      </w:r>
      <m:oMath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real</m:t>
            </m:r>
          </m:sub>
          <m:sup>
            <m:r>
              <w:rPr>
                <w:rFonts w:ascii="Cambria Math" w:hAnsi="Cambria Math"/>
                <w:szCs w:val="28"/>
              </w:rPr>
              <m:t>1</m:t>
            </m:r>
          </m:sup>
        </m:sSubSup>
      </m:oMath>
      <w:r w:rsidRPr="00A4302F">
        <w:rPr>
          <w:szCs w:val="28"/>
        </w:rPr>
        <w:t>) и параллельной (</w:t>
      </w:r>
      <m:oMath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real</m:t>
            </m:r>
          </m:sub>
          <m:sup>
            <m:r>
              <w:rPr>
                <w:rFonts w:ascii="Cambria Math" w:hAnsi="Cambria Math"/>
                <w:szCs w:val="28"/>
              </w:rPr>
              <m:t>p</m:t>
            </m:r>
          </m:sup>
        </m:sSubSup>
      </m:oMath>
      <w:r w:rsidRPr="00A4302F">
        <w:rPr>
          <w:szCs w:val="28"/>
        </w:rPr>
        <w:t>) версиях для каждой размерности и отношения реальной производительности к пиковой</w:t>
      </w:r>
      <w:r w:rsidRPr="009B4015">
        <w:rPr>
          <w:rFonts w:ascii="Cambria Math" w:hAnsi="Cambria Math" w:cs="Cambria Math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Cs w:val="28"/>
              </w:rPr>
              <m:t>U</m:t>
            </m:r>
          </m:e>
          <m:sub>
            <m:r>
              <w:rPr>
                <w:rFonts w:ascii="Cambria Math" w:hAnsi="Cambria Math" w:cs="Cambria Math"/>
                <w:szCs w:val="28"/>
              </w:rPr>
              <m:t>1</m:t>
            </m:r>
          </m:sub>
        </m:sSub>
      </m:oMath>
      <w:r w:rsidRPr="00A4302F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>
        <w:rPr>
          <w:szCs w:val="28"/>
        </w:rPr>
        <w:t>.</w:t>
      </w:r>
    </w:p>
    <w:p w14:paraId="2C246941" w14:textId="595E613B" w:rsidR="00520C72" w:rsidRDefault="00520C72" w:rsidP="00520C72">
      <w:pPr>
        <w:pStyle w:val="ac"/>
        <w:rPr>
          <w:szCs w:val="28"/>
        </w:rPr>
      </w:pPr>
      <w:r>
        <w:rPr>
          <w:szCs w:val="28"/>
        </w:rPr>
        <w:tab/>
        <w:t>Все полученные данные занесены в таблицу:</w:t>
      </w:r>
    </w:p>
    <w:tbl>
      <w:tblPr>
        <w:tblW w:w="9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1173"/>
        <w:gridCol w:w="868"/>
        <w:gridCol w:w="1159"/>
        <w:gridCol w:w="968"/>
        <w:gridCol w:w="968"/>
        <w:gridCol w:w="1269"/>
        <w:gridCol w:w="1320"/>
        <w:gridCol w:w="768"/>
        <w:gridCol w:w="768"/>
      </w:tblGrid>
      <w:tr w:rsidR="00C91DA6" w14:paraId="5AD90EC9" w14:textId="77777777" w:rsidTr="00C91DA6">
        <w:trPr>
          <w:trHeight w:val="297"/>
        </w:trPr>
        <w:tc>
          <w:tcPr>
            <w:tcW w:w="222" w:type="dxa"/>
          </w:tcPr>
          <w:p w14:paraId="291AFA73" w14:textId="77E87F18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N</w:t>
            </w:r>
          </w:p>
        </w:tc>
        <w:tc>
          <w:tcPr>
            <w:tcW w:w="1207" w:type="dxa"/>
            <w:shd w:val="clear" w:color="auto" w:fill="auto"/>
            <w:noWrap/>
            <w:vAlign w:val="bottom"/>
          </w:tcPr>
          <w:p w14:paraId="6E6E9C1E" w14:textId="29CB80EB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q</w:t>
            </w:r>
          </w:p>
        </w:tc>
        <w:tc>
          <w:tcPr>
            <w:tcW w:w="891" w:type="dxa"/>
            <w:shd w:val="clear" w:color="auto" w:fill="auto"/>
            <w:noWrap/>
            <w:vAlign w:val="bottom"/>
          </w:tcPr>
          <w:p w14:paraId="24680AF5" w14:textId="66A45A36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T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1192" w:type="dxa"/>
            <w:shd w:val="clear" w:color="auto" w:fill="auto"/>
            <w:noWrap/>
            <w:vAlign w:val="bottom"/>
          </w:tcPr>
          <w:p w14:paraId="46792DBF" w14:textId="1A248A64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T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US"/>
              </w:rPr>
              <w:t>p</w:t>
            </w:r>
          </w:p>
        </w:tc>
        <w:tc>
          <w:tcPr>
            <w:tcW w:w="995" w:type="dxa"/>
            <w:shd w:val="clear" w:color="auto" w:fill="auto"/>
            <w:noWrap/>
            <w:vAlign w:val="bottom"/>
          </w:tcPr>
          <w:p w14:paraId="31DCE2F0" w14:textId="079886CE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S</w:t>
            </w:r>
          </w:p>
        </w:tc>
        <w:tc>
          <w:tcPr>
            <w:tcW w:w="995" w:type="dxa"/>
            <w:shd w:val="clear" w:color="auto" w:fill="auto"/>
            <w:noWrap/>
            <w:vAlign w:val="bottom"/>
          </w:tcPr>
          <w:p w14:paraId="01FACFE8" w14:textId="73FF8370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E</w:t>
            </w:r>
          </w:p>
        </w:tc>
        <w:tc>
          <w:tcPr>
            <w:tcW w:w="1306" w:type="dxa"/>
            <w:shd w:val="clear" w:color="auto" w:fill="auto"/>
            <w:noWrap/>
            <w:vAlign w:val="bottom"/>
          </w:tcPr>
          <w:p w14:paraId="0E06AC09" w14:textId="30561540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R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  <w:lang w:val="en-US"/>
              </w:rPr>
              <w:t>1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US"/>
              </w:rPr>
              <w:t>real</w:t>
            </w:r>
          </w:p>
        </w:tc>
        <w:tc>
          <w:tcPr>
            <w:tcW w:w="1359" w:type="dxa"/>
            <w:shd w:val="clear" w:color="auto" w:fill="auto"/>
            <w:noWrap/>
            <w:vAlign w:val="bottom"/>
          </w:tcPr>
          <w:p w14:paraId="310283F4" w14:textId="00F2BFC1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R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perscript"/>
                <w:lang w:val="en-US"/>
              </w:rPr>
              <w:t>p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US"/>
              </w:rPr>
              <w:t>real</w:t>
            </w:r>
          </w:p>
        </w:tc>
        <w:tc>
          <w:tcPr>
            <w:tcW w:w="787" w:type="dxa"/>
            <w:shd w:val="clear" w:color="auto" w:fill="auto"/>
            <w:noWrap/>
            <w:vAlign w:val="bottom"/>
          </w:tcPr>
          <w:p w14:paraId="488CF857" w14:textId="4FA4DA94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U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787" w:type="dxa"/>
            <w:shd w:val="clear" w:color="auto" w:fill="auto"/>
            <w:noWrap/>
            <w:vAlign w:val="bottom"/>
          </w:tcPr>
          <w:p w14:paraId="631FED22" w14:textId="4F92F58F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U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  <w:vertAlign w:val="subscript"/>
                <w:lang w:val="en-US"/>
              </w:rPr>
              <w:t>p</w:t>
            </w:r>
          </w:p>
        </w:tc>
      </w:tr>
      <w:tr w:rsidR="00C91DA6" w14:paraId="3010FB38" w14:textId="77777777" w:rsidTr="00C91DA6">
        <w:trPr>
          <w:trHeight w:val="297"/>
        </w:trPr>
        <w:tc>
          <w:tcPr>
            <w:tcW w:w="222" w:type="dxa"/>
          </w:tcPr>
          <w:p w14:paraId="22860EDC" w14:textId="2696C72C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52CABBA4" w14:textId="0B06E4D9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25000000</w:t>
            </w:r>
          </w:p>
        </w:tc>
        <w:tc>
          <w:tcPr>
            <w:tcW w:w="891" w:type="dxa"/>
            <w:shd w:val="clear" w:color="auto" w:fill="auto"/>
            <w:noWrap/>
            <w:vAlign w:val="bottom"/>
            <w:hideMark/>
          </w:tcPr>
          <w:p w14:paraId="468D58E5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10,9800</w:t>
            </w:r>
          </w:p>
        </w:tc>
        <w:tc>
          <w:tcPr>
            <w:tcW w:w="1192" w:type="dxa"/>
            <w:shd w:val="clear" w:color="auto" w:fill="auto"/>
            <w:noWrap/>
            <w:vAlign w:val="bottom"/>
            <w:hideMark/>
          </w:tcPr>
          <w:p w14:paraId="37982C9F" w14:textId="0E68E7EA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63F4AB06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0,113612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3C51E829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0,028403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2D4444B6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569216757,7</w:t>
            </w:r>
          </w:p>
        </w:tc>
        <w:tc>
          <w:tcPr>
            <w:tcW w:w="1359" w:type="dxa"/>
            <w:shd w:val="clear" w:color="auto" w:fill="auto"/>
            <w:noWrap/>
            <w:vAlign w:val="bottom"/>
            <w:hideMark/>
          </w:tcPr>
          <w:p w14:paraId="2F0CCF76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142015437,6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197FB770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0,0051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53AD07CC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0,0013</w:t>
            </w:r>
          </w:p>
        </w:tc>
      </w:tr>
      <w:tr w:rsidR="00C91DA6" w14:paraId="32971927" w14:textId="77777777" w:rsidTr="00C91DA6">
        <w:trPr>
          <w:trHeight w:val="297"/>
        </w:trPr>
        <w:tc>
          <w:tcPr>
            <w:tcW w:w="222" w:type="dxa"/>
          </w:tcPr>
          <w:p w14:paraId="47759A2F" w14:textId="6D91C8A6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10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16827295" w14:textId="0BF4BFFA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8800000</w:t>
            </w:r>
          </w:p>
        </w:tc>
        <w:tc>
          <w:tcPr>
            <w:tcW w:w="891" w:type="dxa"/>
            <w:shd w:val="clear" w:color="auto" w:fill="auto"/>
            <w:noWrap/>
            <w:vAlign w:val="bottom"/>
            <w:hideMark/>
          </w:tcPr>
          <w:p w14:paraId="25726C70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10,7800</w:t>
            </w:r>
          </w:p>
        </w:tc>
        <w:tc>
          <w:tcPr>
            <w:tcW w:w="1192" w:type="dxa"/>
            <w:shd w:val="clear" w:color="auto" w:fill="auto"/>
            <w:noWrap/>
            <w:vAlign w:val="bottom"/>
            <w:hideMark/>
          </w:tcPr>
          <w:p w14:paraId="31B6C1E8" w14:textId="1CCCA6B3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20,60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4B39A41E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0,242673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7D59EDA2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0,060668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7DFE5EC7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1632653061</w:t>
            </w:r>
          </w:p>
        </w:tc>
        <w:tc>
          <w:tcPr>
            <w:tcW w:w="1359" w:type="dxa"/>
            <w:shd w:val="clear" w:color="auto" w:fill="auto"/>
            <w:noWrap/>
            <w:vAlign w:val="bottom"/>
            <w:hideMark/>
          </w:tcPr>
          <w:p w14:paraId="2286ED1C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854207213,2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2D43058B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0,0146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7F386C13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0,0076</w:t>
            </w:r>
          </w:p>
        </w:tc>
      </w:tr>
      <w:tr w:rsidR="00C91DA6" w14:paraId="435C26B8" w14:textId="77777777" w:rsidTr="00C91DA6">
        <w:trPr>
          <w:trHeight w:val="297"/>
        </w:trPr>
        <w:tc>
          <w:tcPr>
            <w:tcW w:w="222" w:type="dxa"/>
          </w:tcPr>
          <w:p w14:paraId="3974BEBE" w14:textId="0FBF88D5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50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69ACB792" w14:textId="05A8D80B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150000</w:t>
            </w:r>
          </w:p>
        </w:tc>
        <w:tc>
          <w:tcPr>
            <w:tcW w:w="891" w:type="dxa"/>
            <w:shd w:val="clear" w:color="auto" w:fill="auto"/>
            <w:noWrap/>
            <w:vAlign w:val="bottom"/>
            <w:hideMark/>
          </w:tcPr>
          <w:p w14:paraId="220B440B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10,3503</w:t>
            </w:r>
          </w:p>
        </w:tc>
        <w:tc>
          <w:tcPr>
            <w:tcW w:w="1192" w:type="dxa"/>
            <w:shd w:val="clear" w:color="auto" w:fill="auto"/>
            <w:noWrap/>
            <w:vAlign w:val="bottom"/>
            <w:hideMark/>
          </w:tcPr>
          <w:p w14:paraId="253E11F8" w14:textId="474D5C1B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</w:t>
            </w: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594424DE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0,892569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26474752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0,223142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787D322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3623083389</w:t>
            </w:r>
          </w:p>
        </w:tc>
        <w:tc>
          <w:tcPr>
            <w:tcW w:w="1359" w:type="dxa"/>
            <w:shd w:val="clear" w:color="auto" w:fill="auto"/>
            <w:noWrap/>
            <w:vAlign w:val="bottom"/>
            <w:hideMark/>
          </w:tcPr>
          <w:p w14:paraId="50BB779F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6694264889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42E8F869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0,0323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7E8EB253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0,0598</w:t>
            </w:r>
          </w:p>
        </w:tc>
      </w:tr>
      <w:tr w:rsidR="00C91DA6" w14:paraId="68329069" w14:textId="77777777" w:rsidTr="00C91DA6">
        <w:trPr>
          <w:trHeight w:val="297"/>
        </w:trPr>
        <w:tc>
          <w:tcPr>
            <w:tcW w:w="222" w:type="dxa"/>
          </w:tcPr>
          <w:p w14:paraId="26B6F137" w14:textId="6761A14F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100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41463164" w14:textId="4EC640F6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91" w:type="dxa"/>
            <w:shd w:val="clear" w:color="auto" w:fill="auto"/>
            <w:noWrap/>
            <w:vAlign w:val="bottom"/>
            <w:hideMark/>
          </w:tcPr>
          <w:p w14:paraId="3CE1AD48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9,8285</w:t>
            </w:r>
          </w:p>
        </w:tc>
        <w:tc>
          <w:tcPr>
            <w:tcW w:w="1192" w:type="dxa"/>
            <w:shd w:val="clear" w:color="auto" w:fill="auto"/>
            <w:noWrap/>
            <w:vAlign w:val="bottom"/>
            <w:hideMark/>
          </w:tcPr>
          <w:p w14:paraId="38C188D6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2,61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73AB3FDF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1,917171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0BBE4ED1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0,479293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EE264B2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1627915495</w:t>
            </w:r>
          </w:p>
        </w:tc>
        <w:tc>
          <w:tcPr>
            <w:tcW w:w="1359" w:type="dxa"/>
            <w:shd w:val="clear" w:color="auto" w:fill="auto"/>
            <w:noWrap/>
            <w:vAlign w:val="bottom"/>
            <w:hideMark/>
          </w:tcPr>
          <w:p w14:paraId="6E3DC00D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6134945802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51FDA630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0,0145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0ADD55D5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0,0548</w:t>
            </w:r>
          </w:p>
        </w:tc>
      </w:tr>
      <w:tr w:rsidR="00C91DA6" w14:paraId="6D31CCDD" w14:textId="77777777" w:rsidTr="00C91DA6">
        <w:trPr>
          <w:trHeight w:val="297"/>
        </w:trPr>
        <w:tc>
          <w:tcPr>
            <w:tcW w:w="222" w:type="dxa"/>
          </w:tcPr>
          <w:p w14:paraId="5388AF3C" w14:textId="5A723A86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200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76DB09A5" w14:textId="53508845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91" w:type="dxa"/>
            <w:shd w:val="clear" w:color="auto" w:fill="auto"/>
            <w:noWrap/>
            <w:vAlign w:val="bottom"/>
            <w:hideMark/>
          </w:tcPr>
          <w:p w14:paraId="4C0E08A9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10,0361</w:t>
            </w:r>
          </w:p>
        </w:tc>
        <w:tc>
          <w:tcPr>
            <w:tcW w:w="1192" w:type="dxa"/>
            <w:shd w:val="clear" w:color="auto" w:fill="auto"/>
            <w:noWrap/>
            <w:vAlign w:val="bottom"/>
            <w:hideMark/>
          </w:tcPr>
          <w:p w14:paraId="516F0FD7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2,07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2CBF79C8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2,420042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48AFBCDB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0,60501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18ECF72D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1594244776</w:t>
            </w:r>
          </w:p>
        </w:tc>
        <w:tc>
          <w:tcPr>
            <w:tcW w:w="1359" w:type="dxa"/>
            <w:shd w:val="clear" w:color="auto" w:fill="auto"/>
            <w:noWrap/>
            <w:vAlign w:val="bottom"/>
            <w:hideMark/>
          </w:tcPr>
          <w:p w14:paraId="55D3361D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7744133819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22CFDC4A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0,0142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1B42CFFD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0,0691</w:t>
            </w:r>
          </w:p>
        </w:tc>
      </w:tr>
      <w:tr w:rsidR="00C91DA6" w14:paraId="2739873B" w14:textId="77777777" w:rsidTr="00C91DA6">
        <w:trPr>
          <w:trHeight w:val="297"/>
        </w:trPr>
        <w:tc>
          <w:tcPr>
            <w:tcW w:w="222" w:type="dxa"/>
          </w:tcPr>
          <w:p w14:paraId="40072673" w14:textId="46DC54A1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  <w:lang w:val="en-US"/>
              </w:rPr>
              <w:t>500</w:t>
            </w:r>
          </w:p>
        </w:tc>
        <w:tc>
          <w:tcPr>
            <w:tcW w:w="1207" w:type="dxa"/>
            <w:shd w:val="clear" w:color="auto" w:fill="auto"/>
            <w:noWrap/>
            <w:vAlign w:val="bottom"/>
            <w:hideMark/>
          </w:tcPr>
          <w:p w14:paraId="2A8D1DB7" w14:textId="3DB7676A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91" w:type="dxa"/>
            <w:shd w:val="clear" w:color="auto" w:fill="auto"/>
            <w:noWrap/>
            <w:vAlign w:val="bottom"/>
            <w:hideMark/>
          </w:tcPr>
          <w:p w14:paraId="02B9D0D2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9,5231</w:t>
            </w:r>
          </w:p>
        </w:tc>
        <w:tc>
          <w:tcPr>
            <w:tcW w:w="1192" w:type="dxa"/>
            <w:shd w:val="clear" w:color="auto" w:fill="auto"/>
            <w:noWrap/>
            <w:vAlign w:val="bottom"/>
            <w:hideMark/>
          </w:tcPr>
          <w:p w14:paraId="2D8CCBE0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1,95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0D762413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2,568977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14:paraId="0852B344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0,642244</w:t>
            </w:r>
          </w:p>
        </w:tc>
        <w:tc>
          <w:tcPr>
            <w:tcW w:w="1306" w:type="dxa"/>
            <w:shd w:val="clear" w:color="auto" w:fill="auto"/>
            <w:noWrap/>
            <w:vAlign w:val="bottom"/>
            <w:hideMark/>
          </w:tcPr>
          <w:p w14:paraId="67B3DA51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2100158667</w:t>
            </w:r>
          </w:p>
        </w:tc>
        <w:tc>
          <w:tcPr>
            <w:tcW w:w="1359" w:type="dxa"/>
            <w:shd w:val="clear" w:color="auto" w:fill="auto"/>
            <w:noWrap/>
            <w:vAlign w:val="bottom"/>
            <w:hideMark/>
          </w:tcPr>
          <w:p w14:paraId="79CB527A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10275908133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08281898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0,0188</w:t>
            </w:r>
          </w:p>
        </w:tc>
        <w:tc>
          <w:tcPr>
            <w:tcW w:w="787" w:type="dxa"/>
            <w:shd w:val="clear" w:color="auto" w:fill="auto"/>
            <w:noWrap/>
            <w:vAlign w:val="bottom"/>
            <w:hideMark/>
          </w:tcPr>
          <w:p w14:paraId="054445E1" w14:textId="77777777" w:rsidR="00C91DA6" w:rsidRPr="00C91DA6" w:rsidRDefault="00C91DA6" w:rsidP="00C91DA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91DA6">
              <w:rPr>
                <w:rFonts w:ascii="Calibri" w:hAnsi="Calibri" w:cs="Calibri"/>
                <w:color w:val="000000"/>
                <w:sz w:val="18"/>
                <w:szCs w:val="18"/>
              </w:rPr>
              <w:t>0,0917</w:t>
            </w:r>
          </w:p>
        </w:tc>
      </w:tr>
    </w:tbl>
    <w:p w14:paraId="1A10B66E" w14:textId="67091DF4" w:rsidR="009055F3" w:rsidRPr="00C91DA6" w:rsidRDefault="009055F3" w:rsidP="00C91DA6"/>
    <w:p w14:paraId="50F59196" w14:textId="0D47E0D1" w:rsidR="00520C72" w:rsidRPr="00D52C53" w:rsidRDefault="009055F3" w:rsidP="00126DA2">
      <w:pPr>
        <w:jc w:val="center"/>
        <w:rPr>
          <w:sz w:val="28"/>
          <w:szCs w:val="28"/>
        </w:rPr>
      </w:pPr>
      <w:r w:rsidRPr="009055F3">
        <w:rPr>
          <w:sz w:val="28"/>
          <w:szCs w:val="28"/>
        </w:rPr>
        <w:t xml:space="preserve">Таблица </w:t>
      </w:r>
      <w:r w:rsidR="00126DA2" w:rsidRPr="00D52C53">
        <w:rPr>
          <w:sz w:val="28"/>
          <w:szCs w:val="28"/>
        </w:rPr>
        <w:t>1</w:t>
      </w:r>
      <w:r w:rsidRPr="009055F3">
        <w:rPr>
          <w:sz w:val="28"/>
          <w:szCs w:val="28"/>
        </w:rPr>
        <w:t xml:space="preserve"> – результаты тестирования программы</w:t>
      </w:r>
    </w:p>
    <w:p w14:paraId="2389B0DB" w14:textId="77777777" w:rsidR="00126DA2" w:rsidRPr="00D52C53" w:rsidRDefault="00126DA2" w:rsidP="00126DA2">
      <w:pPr>
        <w:jc w:val="center"/>
        <w:rPr>
          <w:sz w:val="28"/>
          <w:szCs w:val="28"/>
        </w:rPr>
      </w:pPr>
    </w:p>
    <w:p w14:paraId="555F6C48" w14:textId="1933F354" w:rsidR="005E1B05" w:rsidRPr="005E1B05" w:rsidRDefault="005E1B05" w:rsidP="005E1B05">
      <w:pPr>
        <w:spacing w:line="360" w:lineRule="auto"/>
        <w:ind w:firstLine="706"/>
        <w:jc w:val="both"/>
        <w:rPr>
          <w:sz w:val="28"/>
          <w:szCs w:val="28"/>
        </w:rPr>
      </w:pPr>
      <w:r w:rsidRPr="005E1B05">
        <w:rPr>
          <w:sz w:val="28"/>
          <w:szCs w:val="28"/>
        </w:rPr>
        <w:t xml:space="preserve">Построены графики зависимости ускорения и эффективности параллельной программы от размерности умножаемых матриц, а также график зависимости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E1B05"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5E1B05">
        <w:rPr>
          <w:sz w:val="28"/>
          <w:szCs w:val="28"/>
        </w:rPr>
        <w:t xml:space="preserve"> от размерности умножаемых матриц.</w:t>
      </w:r>
    </w:p>
    <w:p w14:paraId="4F6270AC" w14:textId="1D77BA99" w:rsidR="00457200" w:rsidRDefault="0033794A" w:rsidP="0033794A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3E4126" wp14:editId="1055FFD0">
            <wp:extent cx="4572000" cy="2743200"/>
            <wp:effectExtent l="0" t="0" r="0" b="0"/>
            <wp:docPr id="95" name="Chart 95">
              <a:extLst xmlns:a="http://schemas.openxmlformats.org/drawingml/2006/main">
                <a:ext uri="{FF2B5EF4-FFF2-40B4-BE49-F238E27FC236}">
                  <a16:creationId xmlns:a16="http://schemas.microsoft.com/office/drawing/2014/main" id="{7FC4EEFE-F7D2-7F0C-C69E-3126DF518D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7815F9C" w14:textId="3D99D4FC" w:rsidR="0033794A" w:rsidRDefault="0033794A" w:rsidP="0033794A">
      <w:pPr>
        <w:pStyle w:val="ac"/>
        <w:jc w:val="center"/>
        <w:rPr>
          <w:i/>
        </w:rPr>
      </w:pPr>
      <w:r w:rsidRPr="00422E18">
        <w:t xml:space="preserve">Рисунок </w:t>
      </w:r>
      <w:r>
        <w:t>4 - зависимость ускорения от размерности.</w:t>
      </w:r>
    </w:p>
    <w:p w14:paraId="24546926" w14:textId="7CA1A707" w:rsidR="0033794A" w:rsidRDefault="0033794A" w:rsidP="0033794A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091B8F1" wp14:editId="5170EA10">
            <wp:extent cx="4572000" cy="2743200"/>
            <wp:effectExtent l="0" t="0" r="0" b="0"/>
            <wp:docPr id="96" name="Chart 96">
              <a:extLst xmlns:a="http://schemas.openxmlformats.org/drawingml/2006/main">
                <a:ext uri="{FF2B5EF4-FFF2-40B4-BE49-F238E27FC236}">
                  <a16:creationId xmlns:a16="http://schemas.microsoft.com/office/drawing/2014/main" id="{D8D8EB03-E96B-69E8-88DF-6AE5C28169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ECE1721" w14:textId="441589E5" w:rsidR="0033794A" w:rsidRDefault="0033794A" w:rsidP="0033794A">
      <w:pPr>
        <w:pStyle w:val="ac"/>
        <w:jc w:val="center"/>
        <w:rPr>
          <w:i/>
        </w:rPr>
      </w:pPr>
      <w:r w:rsidRPr="00422E18">
        <w:t xml:space="preserve">Рисунок </w:t>
      </w:r>
      <w:r>
        <w:t xml:space="preserve">5 - зависимость </w:t>
      </w:r>
      <w:r w:rsidR="00C84236">
        <w:t xml:space="preserve">эффективности </w:t>
      </w:r>
      <w:r>
        <w:t>от размерности.</w:t>
      </w:r>
    </w:p>
    <w:p w14:paraId="1A37EEBA" w14:textId="27D7EE70" w:rsidR="0033794A" w:rsidRDefault="00AA2E76" w:rsidP="008E6FEF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1E2F550" wp14:editId="1AE9C180">
            <wp:extent cx="4572000" cy="2743200"/>
            <wp:effectExtent l="0" t="0" r="0" b="0"/>
            <wp:docPr id="97" name="Chart 97">
              <a:extLst xmlns:a="http://schemas.openxmlformats.org/drawingml/2006/main">
                <a:ext uri="{FF2B5EF4-FFF2-40B4-BE49-F238E27FC236}">
                  <a16:creationId xmlns:a16="http://schemas.microsoft.com/office/drawing/2014/main" id="{23FD4DA2-C240-A45E-C86C-B7308151DE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3A85FD2" w14:textId="41BB5544" w:rsidR="00AA2E76" w:rsidRDefault="00AA2E76" w:rsidP="00AA2E76">
      <w:pPr>
        <w:pStyle w:val="ac"/>
        <w:jc w:val="center"/>
        <w:rPr>
          <w:sz w:val="27"/>
          <w:szCs w:val="27"/>
        </w:rPr>
      </w:pPr>
      <w:r w:rsidRPr="00422E18">
        <w:lastRenderedPageBreak/>
        <w:t xml:space="preserve">Рисунок </w:t>
      </w:r>
      <w:r>
        <w:t>6 - зависимость эффективности использования вычислительной системы на одном ядре от размерности.</w:t>
      </w:r>
    </w:p>
    <w:p w14:paraId="20AA2023" w14:textId="02B0E70F" w:rsidR="00AA2E76" w:rsidRDefault="00AA2E76" w:rsidP="008E6FEF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9CDD66" wp14:editId="37E67FAE">
            <wp:extent cx="4572000" cy="2743200"/>
            <wp:effectExtent l="0" t="0" r="0" b="0"/>
            <wp:docPr id="98" name="Chart 98">
              <a:extLst xmlns:a="http://schemas.openxmlformats.org/drawingml/2006/main">
                <a:ext uri="{FF2B5EF4-FFF2-40B4-BE49-F238E27FC236}">
                  <a16:creationId xmlns:a16="http://schemas.microsoft.com/office/drawing/2014/main" id="{08709118-8761-0B5B-60BF-2E1FB3C243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1D4DD2B" w14:textId="76E1217A" w:rsidR="00AA2E76" w:rsidRDefault="00AA2E76" w:rsidP="00AA2E76">
      <w:pPr>
        <w:pStyle w:val="ac"/>
        <w:jc w:val="center"/>
        <w:rPr>
          <w:sz w:val="27"/>
          <w:szCs w:val="27"/>
        </w:rPr>
      </w:pPr>
      <w:r w:rsidRPr="00422E18">
        <w:t xml:space="preserve">Рисунок </w:t>
      </w:r>
      <w:r>
        <w:t>7 - зависимость эффективности использования вычислительной системы на всех ядрах от размерности.</w:t>
      </w:r>
    </w:p>
    <w:p w14:paraId="2304FFC5" w14:textId="499EE826" w:rsidR="00AA2E76" w:rsidRPr="00D52C53" w:rsidRDefault="000F3522" w:rsidP="00457200">
      <w:pPr>
        <w:spacing w:line="360" w:lineRule="auto"/>
        <w:ind w:firstLine="706"/>
        <w:jc w:val="both"/>
        <w:rPr>
          <w:color w:val="000000"/>
          <w:sz w:val="28"/>
          <w:szCs w:val="32"/>
        </w:rPr>
      </w:pPr>
      <w:r w:rsidRPr="000F3522">
        <w:rPr>
          <w:color w:val="000000"/>
          <w:sz w:val="28"/>
          <w:szCs w:val="32"/>
        </w:rPr>
        <w:t>Такое поведение связано с малой эффективностью распараллеливания программы на малом количестве вычислений в одной параллельной области.</w:t>
      </w:r>
    </w:p>
    <w:p w14:paraId="31DE1C42" w14:textId="64F7DA76" w:rsidR="000F3522" w:rsidRDefault="000F3522" w:rsidP="000F3522">
      <w:pPr>
        <w:pStyle w:val="ac"/>
        <w:rPr>
          <w:szCs w:val="28"/>
        </w:rPr>
      </w:pPr>
      <w:bookmarkStart w:id="8" w:name="_Toc192603769"/>
      <w:r>
        <w:rPr>
          <w:szCs w:val="28"/>
        </w:rPr>
        <w:t xml:space="preserve">Далее была определена </w:t>
      </w:r>
      <w:r w:rsidRPr="00ED4CB5">
        <w:rPr>
          <w:szCs w:val="28"/>
        </w:rPr>
        <w:t xml:space="preserve">размерность матриц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 w:hAnsi="Cambria Math"/>
            <w:szCs w:val="28"/>
          </w:rPr>
          <m:t>=10</m:t>
        </m:r>
      </m:oMath>
      <w:r w:rsidRPr="00ED4CB5">
        <w:rPr>
          <w:szCs w:val="28"/>
        </w:rPr>
        <w:t xml:space="preserve"> так</w:t>
      </w:r>
      <w:r>
        <w:rPr>
          <w:szCs w:val="28"/>
        </w:rPr>
        <w:t>ая</w:t>
      </w:r>
      <w:r w:rsidRPr="00ED4CB5">
        <w:rPr>
          <w:szCs w:val="28"/>
        </w:rPr>
        <w:t xml:space="preserve">, что при любом </w:t>
      </w:r>
      <m:oMath>
        <m:r>
          <w:rPr>
            <w:rFonts w:ascii="Cambria Math" w:hAnsi="Cambria Math"/>
            <w:szCs w:val="28"/>
          </w:rPr>
          <m:t>N&lt;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D4CB5">
        <w:rPr>
          <w:szCs w:val="28"/>
        </w:rPr>
        <w:t xml:space="preserve"> параллельная версия программы работает медленнее, чем последовательная, а при </w:t>
      </w:r>
      <m:oMath>
        <m:r>
          <w:rPr>
            <w:rFonts w:ascii="Cambria Math" w:hAnsi="Cambria Math"/>
            <w:szCs w:val="28"/>
          </w:rPr>
          <m:t>N&gt;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D4CB5">
        <w:rPr>
          <w:szCs w:val="28"/>
        </w:rPr>
        <w:t xml:space="preserve"> имеется ускорение при использовании параллельной программы. Для определения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</m:oMath>
      <w:r w:rsidRPr="00ED4CB5">
        <w:rPr>
          <w:szCs w:val="28"/>
        </w:rPr>
        <w:t xml:space="preserve"> прове</w:t>
      </w:r>
      <w:r>
        <w:rPr>
          <w:szCs w:val="28"/>
        </w:rPr>
        <w:t>дены</w:t>
      </w:r>
      <w:r w:rsidRPr="00ED4CB5">
        <w:rPr>
          <w:szCs w:val="28"/>
        </w:rPr>
        <w:t xml:space="preserve"> дополнительные запуски обеих версий программ. 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46"/>
        <w:gridCol w:w="2437"/>
        <w:gridCol w:w="2437"/>
      </w:tblGrid>
      <w:tr w:rsidR="000F3522" w14:paraId="4BB62420" w14:textId="77777777" w:rsidTr="00D52C53">
        <w:trPr>
          <w:jc w:val="center"/>
        </w:trPr>
        <w:tc>
          <w:tcPr>
            <w:tcW w:w="2421" w:type="dxa"/>
          </w:tcPr>
          <w:p w14:paraId="472C4C9F" w14:textId="77777777" w:rsidR="000F3522" w:rsidRPr="00D52C53" w:rsidRDefault="000F3522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N</m:t>
                </m:r>
              </m:oMath>
            </m:oMathPara>
          </w:p>
        </w:tc>
        <w:tc>
          <w:tcPr>
            <w:tcW w:w="2446" w:type="dxa"/>
          </w:tcPr>
          <w:p w14:paraId="09844CC0" w14:textId="77777777" w:rsidR="000F3522" w:rsidRPr="00D52C53" w:rsidRDefault="000F3522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q</m:t>
                </m:r>
              </m:oMath>
            </m:oMathPara>
          </w:p>
        </w:tc>
        <w:tc>
          <w:tcPr>
            <w:tcW w:w="2437" w:type="dxa"/>
          </w:tcPr>
          <w:p w14:paraId="33812530" w14:textId="77777777" w:rsidR="000F3522" w:rsidRPr="008D103B" w:rsidRDefault="00B02F12" w:rsidP="00D52C53">
            <w:pPr>
              <w:pStyle w:val="ac"/>
              <w:jc w:val="center"/>
              <w:rPr>
                <w:i/>
                <w:iCs/>
                <w:color w:val="000000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437" w:type="dxa"/>
          </w:tcPr>
          <w:p w14:paraId="7C7C6831" w14:textId="77777777" w:rsidR="000F3522" w:rsidRDefault="00B02F12" w:rsidP="00D52C53">
            <w:pPr>
              <w:pStyle w:val="ac"/>
              <w:jc w:val="center"/>
              <w:rPr>
                <w:i/>
                <w:iCs/>
                <w:color w:val="000000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</w:tr>
      <w:tr w:rsidR="00351121" w14:paraId="00271317" w14:textId="77777777" w:rsidTr="00D52C53">
        <w:trPr>
          <w:jc w:val="center"/>
        </w:trPr>
        <w:tc>
          <w:tcPr>
            <w:tcW w:w="2421" w:type="dxa"/>
          </w:tcPr>
          <w:p w14:paraId="76A37DF2" w14:textId="085DCA6C" w:rsidR="00351121" w:rsidRPr="00351121" w:rsidRDefault="00351121" w:rsidP="00D52C53">
            <w:pPr>
              <w:pStyle w:val="ac"/>
              <w:jc w:val="center"/>
              <w:rPr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9</w:t>
            </w:r>
          </w:p>
        </w:tc>
        <w:tc>
          <w:tcPr>
            <w:tcW w:w="2446" w:type="dxa"/>
          </w:tcPr>
          <w:p w14:paraId="79239D9A" w14:textId="42F38E30" w:rsidR="00351121" w:rsidRPr="00D72825" w:rsidRDefault="00351121" w:rsidP="00D52C53">
            <w:pPr>
              <w:pStyle w:val="ac"/>
              <w:jc w:val="center"/>
              <w:rPr>
                <w:b/>
                <w:color w:val="000000" w:themeColor="text1"/>
                <w:szCs w:val="28"/>
              </w:rPr>
            </w:pPr>
            <w:r w:rsidRPr="00D72825">
              <w:rPr>
                <w:color w:val="000000" w:themeColor="text1"/>
                <w:szCs w:val="28"/>
                <w:lang w:val="en-US"/>
              </w:rPr>
              <w:t>500000</w:t>
            </w:r>
          </w:p>
        </w:tc>
        <w:tc>
          <w:tcPr>
            <w:tcW w:w="2437" w:type="dxa"/>
          </w:tcPr>
          <w:p w14:paraId="66622457" w14:textId="328D71D7" w:rsidR="00351121" w:rsidRPr="00D72825" w:rsidRDefault="00351121" w:rsidP="00D52C53">
            <w:pPr>
              <w:pStyle w:val="ac"/>
              <w:jc w:val="center"/>
              <w:rPr>
                <w:color w:val="000000"/>
                <w:szCs w:val="28"/>
                <w:lang w:val="en-US"/>
              </w:rPr>
            </w:pPr>
            <w:r w:rsidRPr="00D72825">
              <w:rPr>
                <w:color w:val="000000"/>
                <w:szCs w:val="28"/>
                <w:lang w:val="en-US"/>
              </w:rPr>
              <w:t>7.58</w:t>
            </w:r>
          </w:p>
        </w:tc>
        <w:tc>
          <w:tcPr>
            <w:tcW w:w="2437" w:type="dxa"/>
          </w:tcPr>
          <w:p w14:paraId="5E190022" w14:textId="5CF456E0" w:rsidR="00351121" w:rsidRPr="00D72825" w:rsidRDefault="00351121" w:rsidP="00D52C53">
            <w:pPr>
              <w:pStyle w:val="ac"/>
              <w:jc w:val="center"/>
              <w:rPr>
                <w:color w:val="000000"/>
                <w:szCs w:val="28"/>
                <w:lang w:val="en-US"/>
              </w:rPr>
            </w:pPr>
            <w:r w:rsidRPr="00D72825">
              <w:rPr>
                <w:color w:val="000000"/>
                <w:szCs w:val="28"/>
                <w:lang w:val="en-US"/>
              </w:rPr>
              <w:t>13.49</w:t>
            </w:r>
          </w:p>
        </w:tc>
      </w:tr>
      <w:tr w:rsidR="000F3522" w14:paraId="51606086" w14:textId="77777777" w:rsidTr="00D52C53">
        <w:trPr>
          <w:jc w:val="center"/>
        </w:trPr>
        <w:tc>
          <w:tcPr>
            <w:tcW w:w="2421" w:type="dxa"/>
          </w:tcPr>
          <w:p w14:paraId="2594B113" w14:textId="30A4C6A4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10</w:t>
            </w:r>
          </w:p>
        </w:tc>
        <w:tc>
          <w:tcPr>
            <w:tcW w:w="2446" w:type="dxa"/>
          </w:tcPr>
          <w:p w14:paraId="5459EA63" w14:textId="50AEE1AB" w:rsidR="000F3522" w:rsidRPr="00351121" w:rsidRDefault="000F3522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5000</w:t>
            </w:r>
            <w:r w:rsidR="00D52C53" w:rsidRPr="00351121">
              <w:rPr>
                <w:color w:val="000000" w:themeColor="text1"/>
                <w:szCs w:val="28"/>
                <w:lang w:val="en-US"/>
              </w:rPr>
              <w:t>00</w:t>
            </w:r>
          </w:p>
        </w:tc>
        <w:tc>
          <w:tcPr>
            <w:tcW w:w="2437" w:type="dxa"/>
          </w:tcPr>
          <w:p w14:paraId="1881B28E" w14:textId="5DEF440E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9.707</w:t>
            </w:r>
          </w:p>
        </w:tc>
        <w:tc>
          <w:tcPr>
            <w:tcW w:w="2437" w:type="dxa"/>
          </w:tcPr>
          <w:p w14:paraId="42ABBC37" w14:textId="7D1866C6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11.34</w:t>
            </w:r>
          </w:p>
        </w:tc>
      </w:tr>
      <w:tr w:rsidR="000F3522" w14:paraId="2455806E" w14:textId="77777777" w:rsidTr="00D52C53">
        <w:trPr>
          <w:jc w:val="center"/>
        </w:trPr>
        <w:tc>
          <w:tcPr>
            <w:tcW w:w="2421" w:type="dxa"/>
          </w:tcPr>
          <w:p w14:paraId="7963C6A6" w14:textId="7DD17953" w:rsidR="000F3522" w:rsidRPr="00351121" w:rsidRDefault="000F3522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1</w:t>
            </w:r>
            <w:r w:rsidR="00D52C53" w:rsidRPr="00351121">
              <w:rPr>
                <w:color w:val="000000" w:themeColor="text1"/>
                <w:szCs w:val="28"/>
                <w:lang w:val="en-US"/>
              </w:rPr>
              <w:t>1</w:t>
            </w:r>
          </w:p>
        </w:tc>
        <w:tc>
          <w:tcPr>
            <w:tcW w:w="2446" w:type="dxa"/>
          </w:tcPr>
          <w:p w14:paraId="03C8C392" w14:textId="4B894185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500000</w:t>
            </w:r>
          </w:p>
        </w:tc>
        <w:tc>
          <w:tcPr>
            <w:tcW w:w="2437" w:type="dxa"/>
          </w:tcPr>
          <w:p w14:paraId="480375DB" w14:textId="3F4EAB82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12.03</w:t>
            </w:r>
          </w:p>
        </w:tc>
        <w:tc>
          <w:tcPr>
            <w:tcW w:w="2437" w:type="dxa"/>
          </w:tcPr>
          <w:p w14:paraId="47CD26C7" w14:textId="39443270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7.34</w:t>
            </w:r>
          </w:p>
        </w:tc>
      </w:tr>
      <w:tr w:rsidR="000F3522" w14:paraId="1B223C63" w14:textId="77777777" w:rsidTr="00D52C53">
        <w:trPr>
          <w:jc w:val="center"/>
        </w:trPr>
        <w:tc>
          <w:tcPr>
            <w:tcW w:w="2421" w:type="dxa"/>
          </w:tcPr>
          <w:p w14:paraId="7F2CB128" w14:textId="5E84CDC8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12</w:t>
            </w:r>
          </w:p>
        </w:tc>
        <w:tc>
          <w:tcPr>
            <w:tcW w:w="2446" w:type="dxa"/>
          </w:tcPr>
          <w:p w14:paraId="70954A62" w14:textId="37E02F28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500000</w:t>
            </w:r>
          </w:p>
        </w:tc>
        <w:tc>
          <w:tcPr>
            <w:tcW w:w="2437" w:type="dxa"/>
          </w:tcPr>
          <w:p w14:paraId="2A537F60" w14:textId="3F81F1A5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14.27</w:t>
            </w:r>
          </w:p>
        </w:tc>
        <w:tc>
          <w:tcPr>
            <w:tcW w:w="2437" w:type="dxa"/>
          </w:tcPr>
          <w:p w14:paraId="604A3D65" w14:textId="671797C8" w:rsidR="000F3522" w:rsidRPr="00351121" w:rsidRDefault="00D52C53" w:rsidP="00D52C53">
            <w:pPr>
              <w:pStyle w:val="ac"/>
              <w:jc w:val="center"/>
              <w:rPr>
                <w:i/>
                <w:iCs/>
                <w:color w:val="000000" w:themeColor="text1"/>
                <w:szCs w:val="28"/>
                <w:lang w:val="en-US"/>
              </w:rPr>
            </w:pPr>
            <w:r w:rsidRPr="00351121">
              <w:rPr>
                <w:color w:val="000000" w:themeColor="text1"/>
                <w:szCs w:val="28"/>
                <w:lang w:val="en-US"/>
              </w:rPr>
              <w:t>8.04</w:t>
            </w:r>
          </w:p>
        </w:tc>
      </w:tr>
    </w:tbl>
    <w:p w14:paraId="57B49E5D" w14:textId="38FBCD0E" w:rsidR="000F3522" w:rsidRDefault="000F3522" w:rsidP="000F3522">
      <w:pPr>
        <w:spacing w:line="360" w:lineRule="auto"/>
        <w:ind w:firstLine="706"/>
        <w:jc w:val="both"/>
        <w:rPr>
          <w:sz w:val="28"/>
          <w:szCs w:val="28"/>
        </w:rPr>
      </w:pPr>
      <w:r>
        <w:tab/>
      </w:r>
      <w:r w:rsidRPr="000F3522">
        <w:rPr>
          <w:sz w:val="28"/>
          <w:szCs w:val="28"/>
        </w:rPr>
        <w:t xml:space="preserve">Параллельная программа была модифицирована путём добавления спецификатора if директивы parallel for так, чтобы порождение параллельной области происходило только при размерности матриц </w:t>
      </w:r>
      <m:oMath>
        <m:r>
          <w:rPr>
            <w:rFonts w:ascii="Cambria Math" w:hAnsi="Cambria Math"/>
            <w:sz w:val="28"/>
            <w:szCs w:val="28"/>
          </w:rPr>
          <m:t>N&gt;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>
        <w:rPr>
          <w:sz w:val="28"/>
          <w:szCs w:val="28"/>
        </w:rPr>
        <w:t xml:space="preserve"> (рисунок 8)</w:t>
      </w:r>
      <w:r w:rsidRPr="000F3522">
        <w:rPr>
          <w:sz w:val="28"/>
          <w:szCs w:val="28"/>
        </w:rPr>
        <w:t>.</w:t>
      </w:r>
    </w:p>
    <w:p w14:paraId="3AB78163" w14:textId="2CEB8EAE" w:rsidR="000F3522" w:rsidRDefault="000F3522" w:rsidP="000F3522">
      <w:pPr>
        <w:spacing w:line="360" w:lineRule="auto"/>
        <w:ind w:firstLine="706"/>
        <w:jc w:val="center"/>
      </w:pPr>
      <w:r w:rsidRPr="00925B7D">
        <w:rPr>
          <w:noProof/>
          <w:sz w:val="28"/>
          <w:szCs w:val="32"/>
        </w:rPr>
        <w:lastRenderedPageBreak/>
        <w:drawing>
          <wp:inline distT="0" distB="0" distL="0" distR="0" wp14:anchorId="63CD6946" wp14:editId="5A4C87E2">
            <wp:extent cx="4145280" cy="728503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7" t="63967" r="19484" b="20895"/>
                    <a:stretch/>
                  </pic:blipFill>
                  <pic:spPr bwMode="auto">
                    <a:xfrm>
                      <a:off x="0" y="0"/>
                      <a:ext cx="4177357" cy="73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ED0D3" w14:textId="293EF806" w:rsidR="000F3522" w:rsidRPr="000F3522" w:rsidRDefault="000F3522" w:rsidP="000F3522">
      <w:pPr>
        <w:spacing w:line="360" w:lineRule="auto"/>
        <w:ind w:firstLine="706"/>
        <w:jc w:val="center"/>
        <w:rPr>
          <w:sz w:val="28"/>
          <w:szCs w:val="28"/>
        </w:rPr>
      </w:pPr>
      <w:r w:rsidRPr="000F3522">
        <w:rPr>
          <w:sz w:val="28"/>
          <w:szCs w:val="28"/>
        </w:rPr>
        <w:t xml:space="preserve">Рисунок 8 – проверка программы в </w:t>
      </w:r>
      <w:r w:rsidRPr="000F3522">
        <w:rPr>
          <w:sz w:val="28"/>
          <w:szCs w:val="28"/>
          <w:lang w:val="en-US"/>
        </w:rPr>
        <w:t>Intel</w:t>
      </w:r>
      <w:r w:rsidRPr="000F3522">
        <w:rPr>
          <w:sz w:val="28"/>
          <w:szCs w:val="28"/>
        </w:rPr>
        <w:t xml:space="preserve"> </w:t>
      </w:r>
      <w:r w:rsidRPr="000F3522">
        <w:rPr>
          <w:sz w:val="28"/>
          <w:szCs w:val="28"/>
          <w:lang w:val="en-US"/>
        </w:rPr>
        <w:t>Inspector</w:t>
      </w:r>
    </w:p>
    <w:p w14:paraId="7F46CEDF" w14:textId="1933F354" w:rsidR="00E327D5" w:rsidRDefault="00E327D5" w:rsidP="00E327D5">
      <w:pPr>
        <w:pStyle w:val="1"/>
      </w:pPr>
      <w:r w:rsidRPr="0054002E">
        <w:lastRenderedPageBreak/>
        <w:t>Заключение</w:t>
      </w:r>
      <w:bookmarkEnd w:id="8"/>
    </w:p>
    <w:p w14:paraId="142739EC" w14:textId="0AF01BA2" w:rsidR="00561E72" w:rsidRPr="00561E72" w:rsidRDefault="00561E72" w:rsidP="00561E72">
      <w:pPr>
        <w:spacing w:line="360" w:lineRule="auto"/>
        <w:ind w:firstLine="706"/>
        <w:jc w:val="both"/>
        <w:rPr>
          <w:sz w:val="28"/>
          <w:szCs w:val="28"/>
        </w:rPr>
      </w:pPr>
      <w:r w:rsidRPr="00D32786">
        <w:rPr>
          <w:sz w:val="28"/>
          <w:szCs w:val="28"/>
        </w:rPr>
        <w:t>В ходе выполнения лабораторной работы был</w:t>
      </w:r>
      <w:r w:rsidR="00D32786" w:rsidRPr="00D32786">
        <w:rPr>
          <w:sz w:val="28"/>
          <w:szCs w:val="28"/>
        </w:rPr>
        <w:t>а выполнена параллельн</w:t>
      </w:r>
      <w:r w:rsidR="00D32786">
        <w:rPr>
          <w:sz w:val="28"/>
          <w:szCs w:val="28"/>
        </w:rPr>
        <w:t>ая</w:t>
      </w:r>
      <w:r w:rsidR="00D32786" w:rsidRPr="00D32786">
        <w:rPr>
          <w:sz w:val="28"/>
          <w:szCs w:val="28"/>
        </w:rPr>
        <w:t xml:space="preserve"> программ</w:t>
      </w:r>
      <w:r w:rsidR="00D32786">
        <w:rPr>
          <w:sz w:val="28"/>
          <w:szCs w:val="28"/>
        </w:rPr>
        <w:t>а</w:t>
      </w:r>
      <w:r w:rsidR="00D32786" w:rsidRPr="00D32786">
        <w:rPr>
          <w:sz w:val="28"/>
          <w:szCs w:val="28"/>
        </w:rPr>
        <w:t xml:space="preserve"> средствами OpenMP</w:t>
      </w:r>
      <w:r w:rsidRPr="00561E72">
        <w:rPr>
          <w:sz w:val="28"/>
          <w:szCs w:val="28"/>
        </w:rPr>
        <w:t xml:space="preserve">. В процессе </w:t>
      </w:r>
      <w:r w:rsidR="000F3522">
        <w:rPr>
          <w:sz w:val="28"/>
          <w:szCs w:val="28"/>
        </w:rPr>
        <w:t>лабораторной работы были р</w:t>
      </w:r>
      <w:r w:rsidR="000F3522" w:rsidRPr="000F3522">
        <w:rPr>
          <w:sz w:val="28"/>
          <w:szCs w:val="28"/>
        </w:rPr>
        <w:t>риобре</w:t>
      </w:r>
      <w:r w:rsidR="000F3522">
        <w:rPr>
          <w:sz w:val="28"/>
          <w:szCs w:val="28"/>
        </w:rPr>
        <w:t>тены</w:t>
      </w:r>
      <w:r w:rsidR="000F3522" w:rsidRPr="000F3522">
        <w:rPr>
          <w:sz w:val="28"/>
          <w:szCs w:val="28"/>
        </w:rPr>
        <w:t xml:space="preserve"> навыки распараллеливания вложенных циклов с использованием директив OpenMP. Исследов</w:t>
      </w:r>
      <w:r w:rsidR="008E58A6">
        <w:rPr>
          <w:sz w:val="28"/>
          <w:szCs w:val="28"/>
        </w:rPr>
        <w:t>ано</w:t>
      </w:r>
      <w:r w:rsidR="000F3522" w:rsidRPr="000F3522">
        <w:rPr>
          <w:sz w:val="28"/>
          <w:szCs w:val="28"/>
        </w:rPr>
        <w:t xml:space="preserve"> ускорение, эффективность и производительность многопоточных реализаций алгоритмов решения задачи матричного умножения</w:t>
      </w:r>
      <w:r w:rsidRPr="00561E72">
        <w:rPr>
          <w:sz w:val="28"/>
          <w:szCs w:val="28"/>
        </w:rPr>
        <w:t>.</w:t>
      </w:r>
    </w:p>
    <w:p w14:paraId="6C3F9F4E" w14:textId="32FC4813" w:rsidR="00561E72" w:rsidRDefault="00561E72" w:rsidP="00561E72">
      <w:pPr>
        <w:spacing w:line="360" w:lineRule="auto"/>
        <w:ind w:firstLine="706"/>
        <w:jc w:val="both"/>
        <w:rPr>
          <w:sz w:val="28"/>
          <w:szCs w:val="28"/>
        </w:rPr>
      </w:pPr>
      <w:r w:rsidRPr="00561E72">
        <w:rPr>
          <w:sz w:val="28"/>
          <w:szCs w:val="28"/>
        </w:rPr>
        <w:t>Использование Intel Advisor</w:t>
      </w:r>
      <w:r w:rsidR="00D32786">
        <w:rPr>
          <w:sz w:val="28"/>
          <w:szCs w:val="28"/>
        </w:rPr>
        <w:t xml:space="preserve"> и </w:t>
      </w:r>
      <w:r w:rsidR="00D32786">
        <w:rPr>
          <w:sz w:val="28"/>
          <w:lang w:val="en-US"/>
        </w:rPr>
        <w:t>Intel</w:t>
      </w:r>
      <w:r w:rsidR="00D32786" w:rsidRPr="00F6283A">
        <w:rPr>
          <w:sz w:val="28"/>
        </w:rPr>
        <w:t xml:space="preserve"> </w:t>
      </w:r>
      <w:r w:rsidR="00D32786">
        <w:rPr>
          <w:sz w:val="28"/>
          <w:lang w:val="en-US"/>
        </w:rPr>
        <w:t>VTune</w:t>
      </w:r>
      <w:r w:rsidR="00D32786" w:rsidRPr="00F6283A">
        <w:rPr>
          <w:sz w:val="28"/>
        </w:rPr>
        <w:t xml:space="preserve"> </w:t>
      </w:r>
      <w:r w:rsidR="00D32786">
        <w:rPr>
          <w:sz w:val="28"/>
          <w:lang w:val="en-US"/>
        </w:rPr>
        <w:t>Profiler</w:t>
      </w:r>
      <w:r w:rsidRPr="00561E72">
        <w:rPr>
          <w:sz w:val="28"/>
          <w:szCs w:val="28"/>
        </w:rPr>
        <w:t xml:space="preserve"> дало возможность глубже понять, как оптимизация кода может повлиять на эффективность выполнения программы. </w:t>
      </w:r>
    </w:p>
    <w:p w14:paraId="2DEBE73A" w14:textId="77777777" w:rsidR="00D32786" w:rsidRPr="00C20495" w:rsidRDefault="00D32786" w:rsidP="00561E72">
      <w:pPr>
        <w:spacing w:line="360" w:lineRule="auto"/>
        <w:ind w:firstLine="706"/>
        <w:jc w:val="both"/>
        <w:rPr>
          <w:sz w:val="28"/>
          <w:szCs w:val="28"/>
        </w:rPr>
      </w:pPr>
    </w:p>
    <w:p w14:paraId="43715690" w14:textId="77777777" w:rsidR="0057662D" w:rsidRPr="00565EE7" w:rsidRDefault="0057662D" w:rsidP="00E327D5">
      <w:pPr>
        <w:spacing w:line="360" w:lineRule="auto"/>
        <w:ind w:firstLine="680"/>
      </w:pPr>
    </w:p>
    <w:p w14:paraId="01B06FD9" w14:textId="4FE478BD" w:rsidR="00FC0920" w:rsidRDefault="00BA1F7E" w:rsidP="00BA1F7E">
      <w:pPr>
        <w:pStyle w:val="1"/>
      </w:pPr>
      <w:bookmarkStart w:id="9" w:name="_Toc192603770"/>
      <w:r>
        <w:lastRenderedPageBreak/>
        <w:t>Листинг</w:t>
      </w:r>
      <w:bookmarkEnd w:id="9"/>
    </w:p>
    <w:p w14:paraId="5096F6A4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#include &lt;iostream&gt;</w:t>
      </w:r>
    </w:p>
    <w:p w14:paraId="4A80E3FE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#include &lt;vector&gt;</w:t>
      </w:r>
    </w:p>
    <w:p w14:paraId="4DB76F20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#include &lt;time.h&gt;</w:t>
      </w:r>
    </w:p>
    <w:p w14:paraId="112EEF07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#include &lt;omp.h&gt;</w:t>
      </w:r>
    </w:p>
    <w:p w14:paraId="50948F32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#define N 100</w:t>
      </w:r>
    </w:p>
    <w:p w14:paraId="6E465F1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1CBA9461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void Print(std::vector&lt;std::vector&lt;double&gt;&gt;&amp; a) {</w:t>
      </w:r>
    </w:p>
    <w:p w14:paraId="3CDB0882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for (int i = 0; i &lt; N; ++i) {</w:t>
      </w:r>
    </w:p>
    <w:p w14:paraId="39E230B4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for (int j = 0; j &lt; N; ++j)</w:t>
      </w:r>
    </w:p>
    <w:p w14:paraId="35733C30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std::cout &lt;&lt; a[i][j] &lt;&lt; "\t";</w:t>
      </w:r>
    </w:p>
    <w:p w14:paraId="20D8CC44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std::cout &lt;&lt; std::endl;</w:t>
      </w:r>
    </w:p>
    <w:p w14:paraId="3821037A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}</w:t>
      </w:r>
    </w:p>
    <w:p w14:paraId="658F30B1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std::cout &lt;&lt; std::endl;</w:t>
      </w:r>
    </w:p>
    <w:p w14:paraId="414BDA2E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}</w:t>
      </w:r>
    </w:p>
    <w:p w14:paraId="15FDF56C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4ABCFA7D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void FillMatrix(std::vector&lt;std::vector&lt;double&gt;&gt;&amp; a, std::vector&lt;std::vector&lt;double&gt;&gt;&amp; b, std::vector&lt;std::vector&lt;double&gt;&gt;&amp; c) {</w:t>
      </w:r>
    </w:p>
    <w:p w14:paraId="4EE2677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for (int i = 0; i &lt; N; ++i) {</w:t>
      </w:r>
    </w:p>
    <w:p w14:paraId="5EA87388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a[i].resize(N);</w:t>
      </w:r>
    </w:p>
    <w:p w14:paraId="7F651BCB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b[i].resize(N);</w:t>
      </w:r>
    </w:p>
    <w:p w14:paraId="64E8307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c[i].resize(N);</w:t>
      </w:r>
    </w:p>
    <w:p w14:paraId="3A97E021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for (int j = 0; j &lt; N; ++j) {</w:t>
      </w:r>
    </w:p>
    <w:p w14:paraId="6F7E33D8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a[i][j] = (double)rand() / RAND_MAX - 0.5;</w:t>
      </w:r>
    </w:p>
    <w:p w14:paraId="5797C7D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b[i][j] = (double)rand() / RAND_MAX - 0.5;</w:t>
      </w:r>
    </w:p>
    <w:p w14:paraId="74DABCB3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}</w:t>
      </w:r>
    </w:p>
    <w:p w14:paraId="06861C50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}</w:t>
      </w:r>
    </w:p>
    <w:p w14:paraId="61F8D126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}</w:t>
      </w:r>
    </w:p>
    <w:p w14:paraId="217C7F77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4032B7D8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std::vector&lt;std::vector&lt;double&gt;&gt; Multiply(std::vector&lt;std::vector&lt;double&gt;&gt;&amp; a, std::vector&lt;std::vector&lt;double&gt;&gt;&amp; b, std::vector&lt;std::vector&lt;double&gt;&gt;&amp; c) {</w:t>
      </w:r>
    </w:p>
    <w:p w14:paraId="74C3BB7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#pragma omp parallel for if(N &gt; 14)</w:t>
      </w:r>
    </w:p>
    <w:p w14:paraId="13FC0147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for (int i = 0; i &lt; N; ++i) {</w:t>
      </w:r>
    </w:p>
    <w:p w14:paraId="45C9BF0F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//#pragma omp parallel for</w:t>
      </w:r>
    </w:p>
    <w:p w14:paraId="67B37A1D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for (int j = 0; j &lt; N; ++j) {</w:t>
      </w:r>
    </w:p>
    <w:p w14:paraId="6B60984E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double&amp; sum = c[i][j];</w:t>
      </w:r>
    </w:p>
    <w:p w14:paraId="73BFC62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//#pragma omp parallel for reduction (+: sum)</w:t>
      </w:r>
    </w:p>
    <w:p w14:paraId="1F21632B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for (int k = 0; k &lt; N; ++k) {</w:t>
      </w:r>
    </w:p>
    <w:p w14:paraId="5EE6277C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  sum += a[i][k] * b[k][j];</w:t>
      </w:r>
    </w:p>
    <w:p w14:paraId="3E85A91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}</w:t>
      </w:r>
    </w:p>
    <w:p w14:paraId="28B4F0E3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}</w:t>
      </w:r>
    </w:p>
    <w:p w14:paraId="4089EEE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}</w:t>
      </w:r>
    </w:p>
    <w:p w14:paraId="069F2E33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return c;</w:t>
      </w:r>
    </w:p>
    <w:p w14:paraId="23BC0DEE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}</w:t>
      </w:r>
    </w:p>
    <w:p w14:paraId="006F2E2B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444ADEC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double Norma(std::vector&lt;std::vector&lt;double&gt;&gt;&amp; a) {</w:t>
      </w:r>
    </w:p>
    <w:p w14:paraId="0750F96C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double norm = 0;</w:t>
      </w:r>
    </w:p>
    <w:p w14:paraId="487D589C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for (int i = 0; i &lt; N; ++i) {</w:t>
      </w:r>
    </w:p>
    <w:p w14:paraId="0BBD313E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for (int j = 0; j &lt; N; ++j) {</w:t>
      </w:r>
    </w:p>
    <w:p w14:paraId="7416BF7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norm += a[i][j] * a[i][j];</w:t>
      </w:r>
    </w:p>
    <w:p w14:paraId="27BBE497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}</w:t>
      </w:r>
    </w:p>
    <w:p w14:paraId="6E3D3CB6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}</w:t>
      </w:r>
    </w:p>
    <w:p w14:paraId="3E4EF360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return norm;</w:t>
      </w:r>
    </w:p>
    <w:p w14:paraId="75DB7B0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}</w:t>
      </w:r>
    </w:p>
    <w:p w14:paraId="000B642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500E1764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int main() {</w:t>
      </w:r>
    </w:p>
    <w:p w14:paraId="47A42E6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omp_set_num_threads(4);</w:t>
      </w:r>
    </w:p>
    <w:p w14:paraId="0094C2B8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std::vector&lt;std::vector&lt;double&gt;&gt; a(N), b(N), c(N);</w:t>
      </w:r>
    </w:p>
    <w:p w14:paraId="65FEC124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srand(time(0));</w:t>
      </w:r>
    </w:p>
    <w:p w14:paraId="79447A0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int q = 100000; //10 000 000</w:t>
      </w:r>
    </w:p>
    <w:p w14:paraId="530AAF84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//cout &lt;&lt; "Input q = ";</w:t>
      </w:r>
    </w:p>
    <w:p w14:paraId="5BFC4BB8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//cin &gt;&gt; q;</w:t>
      </w:r>
    </w:p>
    <w:p w14:paraId="78F1B9D7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FillMatrix(a, b, c);</w:t>
      </w:r>
    </w:p>
    <w:p w14:paraId="6C7371CD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double start = omp_get_wtime();</w:t>
      </w:r>
    </w:p>
    <w:p w14:paraId="23E1B9B0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for (int i = 0; i &lt; q; ++i) {</w:t>
      </w:r>
    </w:p>
    <w:p w14:paraId="259D644A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c = Multiply(a, b, c);</w:t>
      </w:r>
    </w:p>
    <w:p w14:paraId="221D2C13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lastRenderedPageBreak/>
        <w:t xml:space="preserve">  }</w:t>
      </w:r>
    </w:p>
    <w:p w14:paraId="5430896D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double end = omp_get_wtime();</w:t>
      </w:r>
    </w:p>
    <w:p w14:paraId="65150119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for (int i = 0; i &lt; N; ++i) {</w:t>
      </w:r>
    </w:p>
    <w:p w14:paraId="71D80880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c[i].clear();</w:t>
      </w:r>
    </w:p>
    <w:p w14:paraId="07CB1056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c[i].resize(N);</w:t>
      </w:r>
    </w:p>
    <w:p w14:paraId="143E7435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}</w:t>
      </w:r>
    </w:p>
    <w:p w14:paraId="3AFCDB3D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c = Multiply(a, b, c);</w:t>
      </w:r>
    </w:p>
    <w:p w14:paraId="11737FAA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double norm = Norma(c);</w:t>
      </w:r>
    </w:p>
    <w:p w14:paraId="16F561B2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std::cout &lt;&lt; "Time = " &lt;&lt; end - start &lt;&lt; std::endl;</w:t>
      </w:r>
    </w:p>
    <w:p w14:paraId="5EB1A156" w14:textId="77777777" w:rsidR="00313678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std::cout &lt;&lt; "Norma = " &lt;&lt; norm &lt;&lt; std::endl;</w:t>
      </w:r>
    </w:p>
    <w:p w14:paraId="214325B0" w14:textId="5F873882" w:rsidR="00BA1F7E" w:rsidRPr="00313678" w:rsidRDefault="00313678" w:rsidP="0031367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</w:rPr>
      </w:pPr>
      <w:r w:rsidRPr="00313678">
        <w:rPr>
          <w:rFonts w:ascii="Cascadia Mono" w:hAnsi="Cascadia Mono" w:cs="Cascadia Mono"/>
          <w:color w:val="808080"/>
          <w:sz w:val="18"/>
          <w:szCs w:val="18"/>
          <w:lang w:val="en-US"/>
        </w:rPr>
        <w:t>}</w:t>
      </w:r>
    </w:p>
    <w:p w14:paraId="3881224F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D0E1387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E8873F" w14:textId="77777777" w:rsidR="00BA1F7E" w:rsidRPr="00BA1F7E" w:rsidRDefault="00BA1F7E" w:rsidP="00BA1F7E"/>
    <w:sectPr w:rsidR="00BA1F7E" w:rsidRPr="00BA1F7E">
      <w:footerReference w:type="default" r:id="rId18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87C72A" w14:textId="77777777" w:rsidR="00B02F12" w:rsidRDefault="00B02F12">
      <w:r>
        <w:separator/>
      </w:r>
    </w:p>
  </w:endnote>
  <w:endnote w:type="continuationSeparator" w:id="0">
    <w:p w14:paraId="3A31536F" w14:textId="77777777" w:rsidR="00B02F12" w:rsidRDefault="00B02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6C9B0" w14:textId="77777777" w:rsidR="00D52C53" w:rsidRDefault="00D52C5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D52C53" w:rsidRDefault="00D52C53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59689F" w14:textId="1F56DD08" w:rsidR="00D52C53" w:rsidRDefault="00D52C5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C91DA6">
      <w:rPr>
        <w:noProof/>
      </w:rPr>
      <w:t>7</w:t>
    </w:r>
    <w:r>
      <w:fldChar w:fldCharType="end"/>
    </w:r>
  </w:p>
  <w:p w14:paraId="040F81F8" w14:textId="78FB8D84" w:rsidR="00D52C53" w:rsidRDefault="00D52C53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0D089EC8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D52C53" w:rsidRDefault="00D52C5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D52C53" w:rsidRDefault="00D52C5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D52C53" w:rsidRDefault="00D52C53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D52C53" w:rsidRDefault="00D52C5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20B0DCDE" w:rsidR="00D52C53" w:rsidRPr="00565652" w:rsidRDefault="00D52C53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C91DA6">
                              <w:rPr>
                                <w:rStyle w:val="afa"/>
                                <w:noProof/>
                                <w:sz w:val="22"/>
                                <w:szCs w:val="22"/>
                              </w:rPr>
                              <w:t>16</w:t>
                            </w:r>
                            <w:r w:rsidRPr="000C4847">
                              <w:rPr>
                                <w:rStyle w:val="afa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D52C53" w:rsidRDefault="00D52C5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D52C53" w:rsidRPr="00CF0770" w:rsidRDefault="00D52C53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 А.А</w:t>
                            </w:r>
                          </w:p>
                          <w:p w14:paraId="43CEA809" w14:textId="77777777" w:rsidR="00D52C53" w:rsidRPr="00A302EE" w:rsidRDefault="00D52C53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77777777" w:rsidR="00D52C53" w:rsidRPr="00A302EE" w:rsidRDefault="00D52C53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D52C53" w:rsidRDefault="00D52C53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D52C53" w:rsidRDefault="00D52C53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D52C53" w:rsidRDefault="00D52C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D52C53" w:rsidRPr="00CF0770" w:rsidRDefault="00D52C53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Подготовка технической </w:t>
                            </w:r>
                            <w:r w:rsidRPr="003E5A9A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документации</w:t>
                            </w: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 средствами текстовых процессоров</w:t>
                            </w:r>
                          </w:p>
                          <w:p w14:paraId="74BA2A35" w14:textId="77777777" w:rsidR="00D52C53" w:rsidRDefault="00D52C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D52C53" w:rsidRPr="00E77AB0" w:rsidRDefault="00D52C53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4C4D53F3" w:rsidR="00D52C53" w:rsidRPr="002615CB" w:rsidRDefault="00D52C53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МКН-318Б</w:t>
                            </w:r>
                          </w:p>
                          <w:p w14:paraId="2D56159C" w14:textId="77777777" w:rsidR="00D52C53" w:rsidRDefault="00D52C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D52C53" w:rsidRPr="0011406F" w:rsidRDefault="00D52C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D52C53" w:rsidRDefault="00D52C53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D52C53" w:rsidRDefault="00D52C53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6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">
              <v:line id="Line 231" o:spid="_x0000_s1027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D52C53" w:rsidRDefault="00D52C53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D52C53" w:rsidRDefault="00D52C53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D52C53" w:rsidRDefault="00D52C53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D52C53" w:rsidRDefault="00D52C53">
                      <w:r>
                        <w:t>2</w:t>
                      </w:r>
                    </w:p>
                  </w:txbxContent>
                </v:textbox>
              </v:shape>
              <v:shape id="Text Box 261" o:spid="_x0000_s1057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20B0DCDE" w:rsidR="00D52C53" w:rsidRPr="00565652" w:rsidRDefault="00D52C53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separate"/>
                      </w:r>
                      <w:r w:rsidR="00C91DA6">
                        <w:rPr>
                          <w:rStyle w:val="afa"/>
                          <w:noProof/>
                          <w:sz w:val="22"/>
                          <w:szCs w:val="22"/>
                        </w:rPr>
                        <w:t>16</w:t>
                      </w:r>
                      <w:r w:rsidRPr="000C4847">
                        <w:rPr>
                          <w:rStyle w:val="afa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Разраб.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D52C53" w:rsidRDefault="00D52C5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Н.контр.</w:t>
                      </w:r>
                    </w:p>
                  </w:txbxContent>
                </v:textbox>
              </v:shape>
              <v:shape id="Text Box 266" o:spid="_x0000_s1062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D52C53" w:rsidRPr="00CF0770" w:rsidRDefault="00D52C53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 А.А</w:t>
                      </w:r>
                    </w:p>
                    <w:p w14:paraId="43CEA809" w14:textId="77777777" w:rsidR="00D52C53" w:rsidRPr="00A302EE" w:rsidRDefault="00D52C53" w:rsidP="00A302EE"/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77777777" w:rsidR="00D52C53" w:rsidRPr="00A302EE" w:rsidRDefault="00D52C53" w:rsidP="00A302EE"/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D52C53" w:rsidRDefault="00D52C53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D52C53" w:rsidRDefault="00D52C53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D52C53" w:rsidRDefault="00D52C53"/>
                  </w:txbxContent>
                </v:textbox>
              </v:shape>
              <v:shape id="Text Box 270" o:spid="_x0000_s1066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D52C53" w:rsidRPr="00CF0770" w:rsidRDefault="00D52C53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Подготовка технической </w:t>
                      </w:r>
                      <w:r w:rsidRPr="003E5A9A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документации</w:t>
                      </w: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 средствами текстовых процессоров</w:t>
                      </w:r>
                    </w:p>
                    <w:p w14:paraId="74BA2A35" w14:textId="77777777" w:rsidR="00D52C53" w:rsidRDefault="00D52C53"/>
                  </w:txbxContent>
                </v:textbox>
              </v:shape>
              <v:shape id="Text Box 271" o:spid="_x0000_s1067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D52C53" w:rsidRPr="00E77AB0" w:rsidRDefault="00D52C53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4C4D53F3" w:rsidR="00D52C53" w:rsidRPr="002615CB" w:rsidRDefault="00D52C53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МКН-318Б</w:t>
                      </w:r>
                    </w:p>
                    <w:p w14:paraId="2D56159C" w14:textId="77777777" w:rsidR="00D52C53" w:rsidRDefault="00D52C53"/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D52C53" w:rsidRPr="0011406F" w:rsidRDefault="00D52C53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D52C53" w:rsidRDefault="00D52C53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D52C53" w:rsidRDefault="00D52C53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2D4BF" w14:textId="3F8CC8B7" w:rsidR="00D52C53" w:rsidRDefault="00D52C5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C91DA6">
      <w:rPr>
        <w:noProof/>
      </w:rPr>
      <w:t>15</w:t>
    </w:r>
    <w:r>
      <w:fldChar w:fldCharType="end"/>
    </w:r>
  </w:p>
  <w:p w14:paraId="44788911" w14:textId="662CF06E" w:rsidR="00D52C53" w:rsidRDefault="00D52C53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D52C53" w:rsidRDefault="00D52C5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7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" fillcolor="white [3201]" stroked="f" strokeweight=".5pt">
              <v:textbox>
                <w:txbxContent>
                  <w:p w14:paraId="6EBC9C40" w14:textId="77777777" w:rsidR="00D52C53" w:rsidRDefault="00D52C5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D52C53" w:rsidRDefault="00D52C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D52C53" w:rsidRDefault="00D52C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D52C53" w:rsidRDefault="00D52C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D52C53" w:rsidRDefault="00D52C5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7DBA6F34" w:rsidR="00D52C53" w:rsidRDefault="00D52C53">
                            <w:r>
                              <w:rPr>
                                <w:rStyle w:val="afa"/>
                              </w:rPr>
                              <w:fldChar w:fldCharType="begin"/>
                            </w:r>
                            <w:r>
                              <w:rPr>
                                <w:rStyle w:val="afa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fa"/>
                              </w:rPr>
                              <w:fldChar w:fldCharType="separate"/>
                            </w:r>
                            <w:r w:rsidR="00C91DA6">
                              <w:rPr>
                                <w:rStyle w:val="afa"/>
                                <w:noProof/>
                              </w:rPr>
                              <w:t>15</w:t>
                            </w:r>
                            <w:r>
                              <w:rPr>
                                <w:rStyle w:val="af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2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D52C53" w:rsidRDefault="00D52C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D52C53" w:rsidRDefault="00D52C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D52C53" w:rsidRDefault="00D52C5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D52C53" w:rsidRDefault="00D52C5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7DBA6F34" w:rsidR="00D52C53" w:rsidRDefault="00D52C53">
                      <w:r>
                        <w:rPr>
                          <w:rStyle w:val="afa"/>
                        </w:rPr>
                        <w:fldChar w:fldCharType="begin"/>
                      </w:r>
                      <w:r>
                        <w:rPr>
                          <w:rStyle w:val="afa"/>
                        </w:rPr>
                        <w:instrText xml:space="preserve"> PAGE </w:instrText>
                      </w:r>
                      <w:r>
                        <w:rPr>
                          <w:rStyle w:val="afa"/>
                        </w:rPr>
                        <w:fldChar w:fldCharType="separate"/>
                      </w:r>
                      <w:r w:rsidR="00C91DA6">
                        <w:rPr>
                          <w:rStyle w:val="afa"/>
                          <w:noProof/>
                        </w:rPr>
                        <w:t>15</w:t>
                      </w:r>
                      <w:r>
                        <w:rPr>
                          <w:rStyle w:val="afa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447AC6" w14:textId="77777777" w:rsidR="00B02F12" w:rsidRDefault="00B02F12">
      <w:r>
        <w:separator/>
      </w:r>
    </w:p>
  </w:footnote>
  <w:footnote w:type="continuationSeparator" w:id="0">
    <w:p w14:paraId="0D4B5624" w14:textId="77777777" w:rsidR="00B02F12" w:rsidRDefault="00B02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F3DEC" w14:textId="77777777" w:rsidR="00D52C53" w:rsidRDefault="00D52C53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D594324"/>
    <w:multiLevelType w:val="hybridMultilevel"/>
    <w:tmpl w:val="AA0C0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A2873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  <w:szCs w:val="28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sz w:val="28"/>
        <w:szCs w:val="2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548754C"/>
    <w:multiLevelType w:val="hybridMultilevel"/>
    <w:tmpl w:val="8D40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5" w15:restartNumberingAfterBreak="0">
    <w:nsid w:val="2ED14BEE"/>
    <w:multiLevelType w:val="multilevel"/>
    <w:tmpl w:val="7EA4BA58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6" w15:restartNumberingAfterBreak="0">
    <w:nsid w:val="46CC4CF3"/>
    <w:multiLevelType w:val="multilevel"/>
    <w:tmpl w:val="B4B28724"/>
    <w:lvl w:ilvl="0">
      <w:start w:val="1"/>
      <w:numFmt w:val="decimal"/>
      <w:pStyle w:val="a3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4FE41811"/>
    <w:multiLevelType w:val="hybridMultilevel"/>
    <w:tmpl w:val="9A8A3D24"/>
    <w:lvl w:ilvl="0" w:tplc="1B608222">
      <w:numFmt w:val="bullet"/>
      <w:pStyle w:val="a4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31591"/>
    <w:multiLevelType w:val="hybridMultilevel"/>
    <w:tmpl w:val="1C52E892"/>
    <w:lvl w:ilvl="0" w:tplc="AE5C84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287958"/>
    <w:multiLevelType w:val="hybridMultilevel"/>
    <w:tmpl w:val="03C28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A90A99"/>
    <w:multiLevelType w:val="hybridMultilevel"/>
    <w:tmpl w:val="A66A9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67EF2"/>
    <w:multiLevelType w:val="hybridMultilevel"/>
    <w:tmpl w:val="C760489A"/>
    <w:lvl w:ilvl="0" w:tplc="F19220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abstractNum w:abstractNumId="13" w15:restartNumberingAfterBreak="0">
    <w:nsid w:val="7A65535C"/>
    <w:multiLevelType w:val="hybridMultilevel"/>
    <w:tmpl w:val="5136D38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9"/>
  </w:num>
  <w:num w:numId="10">
    <w:abstractNumId w:val="1"/>
  </w:num>
  <w:num w:numId="11">
    <w:abstractNumId w:val="10"/>
  </w:num>
  <w:num w:numId="12">
    <w:abstractNumId w:val="11"/>
  </w:num>
  <w:num w:numId="13">
    <w:abstractNumId w:val="8"/>
  </w:num>
  <w:num w:numId="14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F57"/>
    <w:rsid w:val="0003023A"/>
    <w:rsid w:val="0003689E"/>
    <w:rsid w:val="00040884"/>
    <w:rsid w:val="00040CE2"/>
    <w:rsid w:val="00042E07"/>
    <w:rsid w:val="00067A95"/>
    <w:rsid w:val="000716DD"/>
    <w:rsid w:val="00082E9D"/>
    <w:rsid w:val="000C279A"/>
    <w:rsid w:val="000C4847"/>
    <w:rsid w:val="000C5E4C"/>
    <w:rsid w:val="000D7A22"/>
    <w:rsid w:val="000F3522"/>
    <w:rsid w:val="0011406F"/>
    <w:rsid w:val="00114577"/>
    <w:rsid w:val="00114E4C"/>
    <w:rsid w:val="0011736D"/>
    <w:rsid w:val="00126DA2"/>
    <w:rsid w:val="001448C2"/>
    <w:rsid w:val="00144F8F"/>
    <w:rsid w:val="00146EE7"/>
    <w:rsid w:val="0014794A"/>
    <w:rsid w:val="00166AAD"/>
    <w:rsid w:val="001C2EA9"/>
    <w:rsid w:val="001E3855"/>
    <w:rsid w:val="00212C17"/>
    <w:rsid w:val="0021659B"/>
    <w:rsid w:val="0022112C"/>
    <w:rsid w:val="00230BA5"/>
    <w:rsid w:val="00251D7B"/>
    <w:rsid w:val="00282ED9"/>
    <w:rsid w:val="00283953"/>
    <w:rsid w:val="002934F3"/>
    <w:rsid w:val="002A7C62"/>
    <w:rsid w:val="002C196E"/>
    <w:rsid w:val="002C3A0B"/>
    <w:rsid w:val="002F5E29"/>
    <w:rsid w:val="002F6259"/>
    <w:rsid w:val="00313678"/>
    <w:rsid w:val="00316844"/>
    <w:rsid w:val="00320051"/>
    <w:rsid w:val="0033794A"/>
    <w:rsid w:val="00351121"/>
    <w:rsid w:val="003558B2"/>
    <w:rsid w:val="00364BBE"/>
    <w:rsid w:val="00385EA5"/>
    <w:rsid w:val="003B2B48"/>
    <w:rsid w:val="003C161C"/>
    <w:rsid w:val="003C70FA"/>
    <w:rsid w:val="003E042B"/>
    <w:rsid w:val="003E5A9A"/>
    <w:rsid w:val="003F1E09"/>
    <w:rsid w:val="003F770D"/>
    <w:rsid w:val="00412E62"/>
    <w:rsid w:val="00413982"/>
    <w:rsid w:val="0044033E"/>
    <w:rsid w:val="00457200"/>
    <w:rsid w:val="00520556"/>
    <w:rsid w:val="00520C72"/>
    <w:rsid w:val="0053573B"/>
    <w:rsid w:val="0054002E"/>
    <w:rsid w:val="00543F11"/>
    <w:rsid w:val="00547411"/>
    <w:rsid w:val="00551476"/>
    <w:rsid w:val="005562B4"/>
    <w:rsid w:val="00560191"/>
    <w:rsid w:val="00561E72"/>
    <w:rsid w:val="00565652"/>
    <w:rsid w:val="00565EE7"/>
    <w:rsid w:val="0057662D"/>
    <w:rsid w:val="00581693"/>
    <w:rsid w:val="00587BBF"/>
    <w:rsid w:val="00596574"/>
    <w:rsid w:val="005C1D67"/>
    <w:rsid w:val="005C5152"/>
    <w:rsid w:val="005E1B05"/>
    <w:rsid w:val="005E7FD6"/>
    <w:rsid w:val="005F6DDC"/>
    <w:rsid w:val="006166DB"/>
    <w:rsid w:val="00632E20"/>
    <w:rsid w:val="00633EF1"/>
    <w:rsid w:val="00673C19"/>
    <w:rsid w:val="00696249"/>
    <w:rsid w:val="006A08F6"/>
    <w:rsid w:val="006A1401"/>
    <w:rsid w:val="006C7D52"/>
    <w:rsid w:val="00703A1F"/>
    <w:rsid w:val="00706CF9"/>
    <w:rsid w:val="00752B32"/>
    <w:rsid w:val="00760630"/>
    <w:rsid w:val="00765782"/>
    <w:rsid w:val="0079203E"/>
    <w:rsid w:val="007A7C19"/>
    <w:rsid w:val="007B7938"/>
    <w:rsid w:val="00832221"/>
    <w:rsid w:val="00851674"/>
    <w:rsid w:val="00857799"/>
    <w:rsid w:val="00883DED"/>
    <w:rsid w:val="00883FB9"/>
    <w:rsid w:val="0088550C"/>
    <w:rsid w:val="008A51D5"/>
    <w:rsid w:val="008A7678"/>
    <w:rsid w:val="008C30AE"/>
    <w:rsid w:val="008C3BD9"/>
    <w:rsid w:val="008E0DD5"/>
    <w:rsid w:val="008E3C1B"/>
    <w:rsid w:val="008E58A6"/>
    <w:rsid w:val="008E6FEF"/>
    <w:rsid w:val="008F2752"/>
    <w:rsid w:val="009038A8"/>
    <w:rsid w:val="009055F3"/>
    <w:rsid w:val="00907A33"/>
    <w:rsid w:val="009144A7"/>
    <w:rsid w:val="00925B7D"/>
    <w:rsid w:val="00927C43"/>
    <w:rsid w:val="00954BA0"/>
    <w:rsid w:val="009D0CC2"/>
    <w:rsid w:val="00A04043"/>
    <w:rsid w:val="00A13709"/>
    <w:rsid w:val="00A147E5"/>
    <w:rsid w:val="00A17E57"/>
    <w:rsid w:val="00A22962"/>
    <w:rsid w:val="00A241BE"/>
    <w:rsid w:val="00A2423F"/>
    <w:rsid w:val="00A302EE"/>
    <w:rsid w:val="00A32080"/>
    <w:rsid w:val="00A73531"/>
    <w:rsid w:val="00AA2E76"/>
    <w:rsid w:val="00AB4518"/>
    <w:rsid w:val="00AB4E3A"/>
    <w:rsid w:val="00AD38B8"/>
    <w:rsid w:val="00AD525F"/>
    <w:rsid w:val="00B02F12"/>
    <w:rsid w:val="00B16F57"/>
    <w:rsid w:val="00B23B73"/>
    <w:rsid w:val="00B63615"/>
    <w:rsid w:val="00B718DE"/>
    <w:rsid w:val="00B91F6D"/>
    <w:rsid w:val="00BA1F7E"/>
    <w:rsid w:val="00BA25D6"/>
    <w:rsid w:val="00BA4779"/>
    <w:rsid w:val="00BB146F"/>
    <w:rsid w:val="00BD5169"/>
    <w:rsid w:val="00C00AE7"/>
    <w:rsid w:val="00C06C6B"/>
    <w:rsid w:val="00C20495"/>
    <w:rsid w:val="00C24EFE"/>
    <w:rsid w:val="00C25592"/>
    <w:rsid w:val="00C42B01"/>
    <w:rsid w:val="00C5420C"/>
    <w:rsid w:val="00C63011"/>
    <w:rsid w:val="00C74F57"/>
    <w:rsid w:val="00C751BD"/>
    <w:rsid w:val="00C84236"/>
    <w:rsid w:val="00C87D7A"/>
    <w:rsid w:val="00C91C85"/>
    <w:rsid w:val="00C91DA6"/>
    <w:rsid w:val="00C93341"/>
    <w:rsid w:val="00CB52AE"/>
    <w:rsid w:val="00CF4C60"/>
    <w:rsid w:val="00CF7E31"/>
    <w:rsid w:val="00D04266"/>
    <w:rsid w:val="00D075ED"/>
    <w:rsid w:val="00D318C1"/>
    <w:rsid w:val="00D32786"/>
    <w:rsid w:val="00D4161B"/>
    <w:rsid w:val="00D43195"/>
    <w:rsid w:val="00D52C53"/>
    <w:rsid w:val="00D72825"/>
    <w:rsid w:val="00D7677E"/>
    <w:rsid w:val="00D853EE"/>
    <w:rsid w:val="00DA1A8B"/>
    <w:rsid w:val="00DC5B77"/>
    <w:rsid w:val="00DD638D"/>
    <w:rsid w:val="00DF1E12"/>
    <w:rsid w:val="00E0071C"/>
    <w:rsid w:val="00E05B71"/>
    <w:rsid w:val="00E13381"/>
    <w:rsid w:val="00E31A68"/>
    <w:rsid w:val="00E327D5"/>
    <w:rsid w:val="00E43284"/>
    <w:rsid w:val="00E479CE"/>
    <w:rsid w:val="00E731BE"/>
    <w:rsid w:val="00E96F4D"/>
    <w:rsid w:val="00EA5001"/>
    <w:rsid w:val="00EB71CB"/>
    <w:rsid w:val="00EC0139"/>
    <w:rsid w:val="00EF37C2"/>
    <w:rsid w:val="00F05919"/>
    <w:rsid w:val="00F3497C"/>
    <w:rsid w:val="00F7379B"/>
    <w:rsid w:val="00F74A12"/>
    <w:rsid w:val="00F77026"/>
    <w:rsid w:val="00F8313C"/>
    <w:rsid w:val="00F861C7"/>
    <w:rsid w:val="00FC0920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E327D5"/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a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b">
    <w:name w:val="Формула ПЗ"/>
    <w:next w:val="a5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ac">
    <w:name w:val="caption"/>
    <w:next w:val="a5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character" w:styleId="ad">
    <w:name w:val="Hyperlink"/>
    <w:uiPriority w:val="99"/>
    <w:rsid w:val="007A7C19"/>
    <w:rPr>
      <w:color w:val="0000FF"/>
      <w:u w:val="single"/>
    </w:rPr>
  </w:style>
  <w:style w:type="paragraph" w:styleId="ae">
    <w:name w:val="Normal (Web)"/>
    <w:basedOn w:val="a5"/>
    <w:uiPriority w:val="99"/>
    <w:semiHidden/>
    <w:rsid w:val="007A7C19"/>
    <w:pPr>
      <w:spacing w:before="100" w:beforeAutospacing="1" w:after="100" w:afterAutospacing="1"/>
    </w:pPr>
  </w:style>
  <w:style w:type="character" w:styleId="af">
    <w:name w:val="Strong"/>
    <w:qFormat/>
    <w:rsid w:val="007A7C19"/>
    <w:rPr>
      <w:b/>
      <w:bCs/>
    </w:rPr>
  </w:style>
  <w:style w:type="paragraph" w:customStyle="1" w:styleId="zagl">
    <w:name w:val="zagl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f0">
    <w:name w:val="Таблица"/>
    <w:basedOn w:val="a5"/>
    <w:next w:val="a5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4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1">
    <w:name w:val="Document Map"/>
    <w:basedOn w:val="a5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2">
    <w:name w:val="FollowedHyperlink"/>
    <w:semiHidden/>
    <w:rsid w:val="007A7C19"/>
    <w:rPr>
      <w:color w:val="800080"/>
      <w:u w:val="single"/>
    </w:rPr>
  </w:style>
  <w:style w:type="paragraph" w:styleId="af3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4">
    <w:name w:val="Title"/>
    <w:next w:val="a5"/>
    <w:qFormat/>
    <w:rsid w:val="007A7C19"/>
    <w:pPr>
      <w:jc w:val="center"/>
    </w:pPr>
    <w:rPr>
      <w:sz w:val="28"/>
    </w:rPr>
  </w:style>
  <w:style w:type="paragraph" w:styleId="af5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6">
    <w:name w:val="Таблица. Абзац по центру"/>
    <w:next w:val="af7"/>
    <w:pPr>
      <w:jc w:val="center"/>
    </w:pPr>
    <w:rPr>
      <w:sz w:val="28"/>
    </w:rPr>
  </w:style>
  <w:style w:type="paragraph" w:customStyle="1" w:styleId="af8">
    <w:name w:val="Формула_ПЗ"/>
    <w:aliases w:val="обозначения"/>
    <w:basedOn w:val="a9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2">
    <w:name w:val="Нум.список"/>
    <w:basedOn w:val="a5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f7">
    <w:name w:val="Таблица. Абзац без отступа"/>
    <w:basedOn w:val="a9"/>
    <w:next w:val="a9"/>
    <w:pPr>
      <w:ind w:firstLine="0"/>
    </w:pPr>
  </w:style>
  <w:style w:type="paragraph" w:customStyle="1" w:styleId="af9">
    <w:name w:val="Название таблицы"/>
    <w:basedOn w:val="a5"/>
    <w:rsid w:val="0079203E"/>
    <w:pPr>
      <w:suppressAutoHyphens/>
      <w:ind w:firstLine="851"/>
    </w:pPr>
    <w:rPr>
      <w:bCs/>
      <w:sz w:val="28"/>
      <w:szCs w:val="28"/>
    </w:rPr>
  </w:style>
  <w:style w:type="paragraph" w:styleId="a">
    <w:name w:val="Bibliography"/>
    <w:basedOn w:val="a5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afa">
    <w:name w:val="page number"/>
    <w:basedOn w:val="a6"/>
    <w:semiHidden/>
    <w:rsid w:val="007A7C19"/>
  </w:style>
  <w:style w:type="paragraph" w:customStyle="1" w:styleId="afb">
    <w:name w:val="Подписи"/>
    <w:semiHidden/>
    <w:rPr>
      <w:rFonts w:ascii="Arial" w:hAnsi="Arial"/>
      <w:noProof/>
      <w:sz w:val="18"/>
    </w:rPr>
  </w:style>
  <w:style w:type="paragraph" w:customStyle="1" w:styleId="afc">
    <w:name w:val="Абзац без отступа"/>
    <w:basedOn w:val="a5"/>
    <w:next w:val="a5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5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3">
    <w:name w:val="Название табл."/>
    <w:basedOn w:val="a5"/>
    <w:next w:val="a5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afd">
    <w:name w:val="Table Grid"/>
    <w:basedOn w:val="a7"/>
    <w:uiPriority w:val="5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6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afe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10">
    <w:name w:val="Заголовок 1 Знак"/>
    <w:basedOn w:val="a6"/>
    <w:link w:val="1"/>
    <w:rsid w:val="00E327D5"/>
    <w:rPr>
      <w:rFonts w:cs="Arial"/>
      <w:b/>
      <w:bCs/>
      <w:kern w:val="32"/>
      <w:sz w:val="28"/>
      <w:szCs w:val="28"/>
    </w:rPr>
  </w:style>
  <w:style w:type="paragraph" w:styleId="aff">
    <w:name w:val="List Paragraph"/>
    <w:basedOn w:val="a5"/>
    <w:uiPriority w:val="34"/>
    <w:qFormat/>
    <w:rsid w:val="00A73531"/>
    <w:pPr>
      <w:tabs>
        <w:tab w:val="left" w:pos="708"/>
      </w:tabs>
      <w:suppressAutoHyphens/>
      <w:spacing w:line="276" w:lineRule="auto"/>
      <w:ind w:left="720"/>
      <w:contextualSpacing/>
    </w:pPr>
    <w:rPr>
      <w:rFonts w:eastAsia="Calibri"/>
      <w:color w:val="00000A"/>
      <w:kern w:val="1"/>
      <w:sz w:val="28"/>
      <w:szCs w:val="22"/>
      <w:lang w:eastAsia="en-US"/>
    </w:rPr>
  </w:style>
  <w:style w:type="character" w:customStyle="1" w:styleId="UnresolvedMention">
    <w:name w:val="Unresolved Mention"/>
    <w:basedOn w:val="a6"/>
    <w:uiPriority w:val="99"/>
    <w:semiHidden/>
    <w:unhideWhenUsed/>
    <w:rsid w:val="00954BA0"/>
    <w:rPr>
      <w:color w:val="605E5C"/>
      <w:shd w:val="clear" w:color="auto" w:fill="E1DFDD"/>
    </w:rPr>
  </w:style>
  <w:style w:type="character" w:styleId="aff0">
    <w:name w:val="Placeholder Text"/>
    <w:basedOn w:val="a6"/>
    <w:uiPriority w:val="99"/>
    <w:semiHidden/>
    <w:rsid w:val="00E96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2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lit\source\repos\parallell_lab_1\ConsoleApplication1\3_la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lit\source\repos\parallell_lab_1\ConsoleApplication1\3_lab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lit\source\repos\parallell_lab_1\ConsoleApplication1\3_lab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lit\source\repos\parallell_lab_1\ConsoleApplication1\3_lab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 ускорения от размерности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Лист1!$E$1</c:f>
              <c:strCache>
                <c:ptCount val="1"/>
                <c:pt idx="0">
                  <c:v>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</c:numCache>
            </c:numRef>
          </c:xVal>
          <c:yVal>
            <c:numRef>
              <c:f>Лист1!$E$2:$E$7</c:f>
              <c:numCache>
                <c:formatCode>General</c:formatCode>
                <c:ptCount val="6"/>
                <c:pt idx="0">
                  <c:v>0.1136123501169071</c:v>
                </c:pt>
                <c:pt idx="1">
                  <c:v>0.2426725037492902</c:v>
                </c:pt>
                <c:pt idx="2">
                  <c:v>0.89256865191786217</c:v>
                </c:pt>
                <c:pt idx="3">
                  <c:v>1.9171705629963074</c:v>
                </c:pt>
                <c:pt idx="4">
                  <c:v>2.4200418183226207</c:v>
                </c:pt>
                <c:pt idx="5">
                  <c:v>2.5689770333453219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42C-42D4-9306-D612C9EEAF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25143232"/>
        <c:axId val="2125148992"/>
      </c:scatterChart>
      <c:valAx>
        <c:axId val="2125143232"/>
        <c:scaling>
          <c:orientation val="minMax"/>
          <c:max val="5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5148992"/>
        <c:crosses val="autoZero"/>
        <c:crossBetween val="midCat"/>
      </c:valAx>
      <c:valAx>
        <c:axId val="2125148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5143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эффективности от размерности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Лист1!$F$1</c:f>
              <c:strCache>
                <c:ptCount val="1"/>
                <c:pt idx="0">
                  <c:v>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</c:numCache>
            </c:numRef>
          </c:xVal>
          <c:yVal>
            <c:numRef>
              <c:f>Лист1!$F$2:$F$7</c:f>
              <c:numCache>
                <c:formatCode>General</c:formatCode>
                <c:ptCount val="6"/>
                <c:pt idx="0">
                  <c:v>2.8403087529226774E-2</c:v>
                </c:pt>
                <c:pt idx="1">
                  <c:v>6.0668125937322549E-2</c:v>
                </c:pt>
                <c:pt idx="2">
                  <c:v>0.22314216297946554</c:v>
                </c:pt>
                <c:pt idx="3">
                  <c:v>0.47929264074907685</c:v>
                </c:pt>
                <c:pt idx="4">
                  <c:v>0.60501045458065517</c:v>
                </c:pt>
                <c:pt idx="5">
                  <c:v>0.64224425833633048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85D-4199-A773-9E90935E1F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458576"/>
        <c:axId val="101459056"/>
      </c:scatterChart>
      <c:valAx>
        <c:axId val="101458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459056"/>
        <c:crosses val="autoZero"/>
        <c:crossBetween val="midCat"/>
      </c:valAx>
      <c:valAx>
        <c:axId val="10145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4585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r>
              <a:rPr lang="ru-RU" baseline="0"/>
              <a:t> от размерности на одном ядре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Лист1!$I$1</c:f>
              <c:strCache>
                <c:ptCount val="1"/>
                <c:pt idx="0">
                  <c:v>U1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</c:numCache>
            </c:numRef>
          </c:xVal>
          <c:yVal>
            <c:numRef>
              <c:f>Лист1!$I$2:$I$7</c:f>
              <c:numCache>
                <c:formatCode>0.0000</c:formatCode>
                <c:ptCount val="6"/>
                <c:pt idx="0">
                  <c:v>5.0822924798334624E-3</c:v>
                </c:pt>
                <c:pt idx="1">
                  <c:v>1.4577259475218658E-2</c:v>
                </c:pt>
                <c:pt idx="2">
                  <c:v>3.2348958829350696E-2</c:v>
                </c:pt>
                <c:pt idx="3">
                  <c:v>1.4534959775952316E-2</c:v>
                </c:pt>
                <c:pt idx="4">
                  <c:v>1.4234328360333481E-2</c:v>
                </c:pt>
                <c:pt idx="5">
                  <c:v>1.875141666952938E-2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A8D-4233-ACBC-B7C34902D6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53715632"/>
        <c:axId val="2053712272"/>
      </c:scatterChart>
      <c:valAx>
        <c:axId val="2053715632"/>
        <c:scaling>
          <c:orientation val="minMax"/>
          <c:max val="5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3712272"/>
        <c:crosses val="autoZero"/>
        <c:crossBetween val="midCat"/>
      </c:valAx>
      <c:valAx>
        <c:axId val="2053712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37156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Эффективность от размерности на всех ядрах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Лист1!$J$1</c:f>
              <c:strCache>
                <c:ptCount val="1"/>
                <c:pt idx="0">
                  <c:v>Up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50</c:v>
                </c:pt>
                <c:pt idx="3">
                  <c:v>100</c:v>
                </c:pt>
                <c:pt idx="4">
                  <c:v>200</c:v>
                </c:pt>
                <c:pt idx="5">
                  <c:v>500</c:v>
                </c:pt>
              </c:numCache>
            </c:numRef>
          </c:xVal>
          <c:yVal>
            <c:numRef>
              <c:f>Лист1!$J$2:$J$7</c:f>
              <c:numCache>
                <c:formatCode>0.0000</c:formatCode>
                <c:ptCount val="6"/>
                <c:pt idx="0">
                  <c:v>1.2679949789833379E-3</c:v>
                </c:pt>
                <c:pt idx="1">
                  <c:v>7.6268501178348332E-3</c:v>
                </c:pt>
                <c:pt idx="2">
                  <c:v>5.977022222664255E-2</c:v>
                </c:pt>
                <c:pt idx="3">
                  <c:v>5.477630179989449E-2</c:v>
                </c:pt>
                <c:pt idx="4">
                  <c:v>6.9144051952074861E-2</c:v>
                </c:pt>
                <c:pt idx="5">
                  <c:v>9.1749179762332919E-2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936-431C-95CD-F049D81B83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23893152"/>
        <c:axId val="2123894592"/>
      </c:scatterChart>
      <c:valAx>
        <c:axId val="2123893152"/>
        <c:scaling>
          <c:orientation val="minMax"/>
          <c:max val="5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3894592"/>
        <c:crosses val="autoZero"/>
        <c:crossBetween val="midCat"/>
      </c:valAx>
      <c:valAx>
        <c:axId val="2123894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3893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74E13-0152-4C45-B519-EA5A19B5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500</TotalTime>
  <Pages>16</Pages>
  <Words>2083</Words>
  <Characters>11875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ПЗ к лабораторной работе</vt:lpstr>
      <vt:lpstr>Шаблон ПЗ к лабораторной работе</vt:lpstr>
    </vt:vector>
  </TitlesOfParts>
  <Company>УГАТУ, каф. информатики</Company>
  <LinksUpToDate>false</LinksUpToDate>
  <CharactersWithSpaces>13931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student</cp:lastModifiedBy>
  <cp:revision>44</cp:revision>
  <cp:lastPrinted>2007-04-19T07:20:00Z</cp:lastPrinted>
  <dcterms:created xsi:type="dcterms:W3CDTF">2023-03-06T06:18:00Z</dcterms:created>
  <dcterms:modified xsi:type="dcterms:W3CDTF">2025-03-12T11:03:00Z</dcterms:modified>
</cp:coreProperties>
</file>