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E43F1" w14:textId="77777777" w:rsidR="00412E62" w:rsidRPr="00412E62" w:rsidRDefault="00565652" w:rsidP="00412E62">
      <w:pPr>
        <w:pStyle w:val="af4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af4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af4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Pr="00C6203A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  <w:r>
        <w:rPr>
          <w:sz w:val="32"/>
        </w:rPr>
        <w:tab/>
      </w:r>
    </w:p>
    <w:tbl>
      <w:tblPr>
        <w:tblStyle w:val="afd"/>
        <w:tblW w:w="638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383"/>
      </w:tblGrid>
      <w:tr w:rsidR="009F52DC" w14:paraId="083EF3B7" w14:textId="77777777" w:rsidTr="009F52DC">
        <w:trPr>
          <w:jc w:val="center"/>
        </w:trPr>
        <w:tc>
          <w:tcPr>
            <w:tcW w:w="6383" w:type="dxa"/>
          </w:tcPr>
          <w:p w14:paraId="56071D5C" w14:textId="2BFB2CDC" w:rsidR="009F52DC" w:rsidRPr="00C5420C" w:rsidRDefault="009F52DC" w:rsidP="009F52DC">
            <w:pPr>
              <w:jc w:val="center"/>
            </w:pPr>
            <w:r w:rsidRPr="00D25511">
              <w:rPr>
                <w:b/>
                <w:bCs/>
              </w:rPr>
              <w:t xml:space="preserve">ПОСТРОЕНИЕ ХЕШ </w:t>
            </w:r>
            <w:r>
              <w:rPr>
                <w:b/>
                <w:bCs/>
              </w:rPr>
              <w:t>–</w:t>
            </w:r>
            <w:r w:rsidRPr="00D25511">
              <w:rPr>
                <w:b/>
                <w:bCs/>
              </w:rPr>
              <w:t xml:space="preserve"> ТАБЛИЦЫ</w:t>
            </w:r>
          </w:p>
        </w:tc>
      </w:tr>
    </w:tbl>
    <w:p w14:paraId="2DDDF0F7" w14:textId="77777777" w:rsidR="00412E62" w:rsidRPr="001F145E" w:rsidRDefault="00412E62" w:rsidP="00412E62"/>
    <w:p w14:paraId="3671FEE2" w14:textId="77777777" w:rsidR="00412E62" w:rsidRPr="001F145E" w:rsidRDefault="00412E62" w:rsidP="00412E62"/>
    <w:p w14:paraId="4E4C050F" w14:textId="77777777" w:rsidR="00412E62" w:rsidRPr="00412E62" w:rsidRDefault="00565652" w:rsidP="00412E62">
      <w:pPr>
        <w:pStyle w:val="af4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36C6B6DB" w14:textId="77777777" w:rsidR="009F52DC" w:rsidRDefault="009F52DC" w:rsidP="00412E62">
      <w:pPr>
        <w:tabs>
          <w:tab w:val="right" w:pos="9720"/>
        </w:tabs>
        <w:jc w:val="center"/>
        <w:rPr>
          <w:bCs/>
          <w:sz w:val="20"/>
          <w:szCs w:val="20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алгоритмам и структурам компьютерной обработки данных</w:t>
      </w:r>
      <w:r>
        <w:rPr>
          <w:bCs/>
          <w:sz w:val="20"/>
          <w:szCs w:val="20"/>
        </w:rPr>
        <w:t xml:space="preserve"> </w:t>
      </w:r>
    </w:p>
    <w:p w14:paraId="63DA8382" w14:textId="474B81FE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46C63EB0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9F52DC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0FFBC1DA" w:rsidR="00412E62" w:rsidRDefault="00412E62" w:rsidP="00412E62">
            <w:r>
              <w:t xml:space="preserve"> </w:t>
            </w:r>
            <w:r w:rsidR="009F52DC">
              <w:t>Верхотурова Г.Н.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35FA9B0C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9F52DC">
        <w:rPr>
          <w:b/>
          <w:bCs/>
          <w:sz w:val="28"/>
        </w:rPr>
        <w:t>4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9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aff"/>
          </w:pPr>
        </w:p>
        <w:p w14:paraId="15E5A556" w14:textId="3BD96193" w:rsidR="00DB76D8" w:rsidRDefault="00AB451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3454433" w:history="1">
            <w:r w:rsidR="00DB76D8" w:rsidRPr="005C2E0B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Введение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_Toc183454433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2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260492F6" w14:textId="3D77985A" w:rsidR="00DB76D8" w:rsidRDefault="007E6A5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34" w:history="1">
            <w:r w:rsidR="00DB76D8" w:rsidRPr="005C2E0B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Ход работы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_Toc183454434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3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1886AA7D" w14:textId="7A62D7C2" w:rsidR="00DB76D8" w:rsidRDefault="007E6A50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35" w:history="1">
            <w:r w:rsidR="00DB76D8" w:rsidRPr="005C2E0B">
              <w:rPr>
                <w:rStyle w:val="ad"/>
                <w:noProof/>
              </w:rPr>
              <w:t>2.1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Входные и выходные данные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_Toc183454435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3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01472F2B" w14:textId="7F7B106B" w:rsidR="00DB76D8" w:rsidRDefault="007E6A50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36" w:history="1">
            <w:r w:rsidR="00DB76D8" w:rsidRPr="005C2E0B">
              <w:rPr>
                <w:rStyle w:val="ad"/>
                <w:noProof/>
              </w:rPr>
              <w:t>2.2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Интерфейс программы.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_Toc183454436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5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22E9291D" w14:textId="48EE70B1" w:rsidR="00DB76D8" w:rsidRDefault="007E6A5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37" w:history="1">
            <w:r w:rsidR="00DB76D8" w:rsidRPr="005C2E0B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Пример работы.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_Toc183454437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11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65DB029E" w14:textId="735B2D94" w:rsidR="00DB76D8" w:rsidRDefault="007E6A5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38" w:history="1">
            <w:r w:rsidR="00DB76D8" w:rsidRPr="005C2E0B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Заключение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_Toc183454438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21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1E005EE0" w14:textId="1F6B46EC" w:rsidR="00DB76D8" w:rsidRDefault="007E6A5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39" w:history="1">
            <w:r w:rsidR="00DB76D8" w:rsidRPr="005C2E0B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Список литературы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_Toc183454439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22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0F446FB9" w14:textId="1AD0FD9A" w:rsidR="00DB76D8" w:rsidRDefault="007E6A5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3454440" w:history="1">
            <w:r w:rsidR="00DB76D8" w:rsidRPr="005C2E0B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="00DB76D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B76D8" w:rsidRPr="005C2E0B">
              <w:rPr>
                <w:rStyle w:val="ad"/>
                <w:noProof/>
              </w:rPr>
              <w:t>Листинг программы</w:t>
            </w:r>
            <w:r w:rsidR="00DB76D8">
              <w:rPr>
                <w:noProof/>
                <w:webHidden/>
              </w:rPr>
              <w:tab/>
            </w:r>
            <w:r w:rsidR="00DB76D8">
              <w:rPr>
                <w:noProof/>
                <w:webHidden/>
              </w:rPr>
              <w:fldChar w:fldCharType="begin"/>
            </w:r>
            <w:r w:rsidR="00DB76D8">
              <w:rPr>
                <w:noProof/>
                <w:webHidden/>
              </w:rPr>
              <w:instrText xml:space="preserve"> PAGEREF _Toc183454440 \h </w:instrText>
            </w:r>
            <w:r w:rsidR="00DB76D8">
              <w:rPr>
                <w:noProof/>
                <w:webHidden/>
              </w:rPr>
            </w:r>
            <w:r w:rsidR="00DB76D8">
              <w:rPr>
                <w:noProof/>
                <w:webHidden/>
              </w:rPr>
              <w:fldChar w:fldCharType="separate"/>
            </w:r>
            <w:r w:rsidR="00DB76D8">
              <w:rPr>
                <w:noProof/>
                <w:webHidden/>
              </w:rPr>
              <w:t>23</w:t>
            </w:r>
            <w:r w:rsidR="00DB76D8">
              <w:rPr>
                <w:noProof/>
                <w:webHidden/>
              </w:rPr>
              <w:fldChar w:fldCharType="end"/>
            </w:r>
          </w:hyperlink>
        </w:p>
        <w:p w14:paraId="35440B58" w14:textId="4F7ED676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aff"/>
      </w:pPr>
    </w:p>
    <w:p w14:paraId="49FACE11" w14:textId="406AC40C" w:rsidR="00C63011" w:rsidRDefault="00C63011" w:rsidP="0079203E">
      <w:pPr>
        <w:pStyle w:val="afc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1"/>
      </w:pPr>
      <w:bookmarkStart w:id="0" w:name="_Toc247031795"/>
      <w:bookmarkStart w:id="1" w:name="_Toc128122985"/>
      <w:bookmarkStart w:id="2" w:name="_Toc128123369"/>
      <w:bookmarkStart w:id="3" w:name="_Toc183454433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38C1867D" w14:textId="48BE77F6" w:rsidR="009F52DC" w:rsidRDefault="009F52DC" w:rsidP="009F52DC">
      <w:pPr>
        <w:pStyle w:val="a9"/>
        <w:spacing w:line="360" w:lineRule="auto"/>
        <w:ind w:firstLine="680"/>
      </w:pPr>
      <w:r>
        <w:t>Целью работы является построение хеш-таблицы, содержащей заданную последовательность элементов (ключей) и добавление новых функций для хеш-таблицы.</w:t>
      </w:r>
    </w:p>
    <w:p w14:paraId="73514B0A" w14:textId="77777777" w:rsidR="009F52DC" w:rsidRDefault="009F52DC" w:rsidP="009F52DC">
      <w:pPr>
        <w:pStyle w:val="a9"/>
        <w:spacing w:line="360" w:lineRule="auto"/>
        <w:ind w:firstLine="680"/>
      </w:pPr>
    </w:p>
    <w:p w14:paraId="10B8B27A" w14:textId="77777777" w:rsidR="009F52DC" w:rsidRDefault="009F52DC" w:rsidP="009F52DC">
      <w:pPr>
        <w:pStyle w:val="a9"/>
        <w:spacing w:line="360" w:lineRule="auto"/>
        <w:ind w:firstLine="680"/>
      </w:pPr>
      <w:r>
        <w:t>Задачи работы в соответствии с 10 вариантом:</w:t>
      </w:r>
    </w:p>
    <w:p w14:paraId="25F20C18" w14:textId="77777777" w:rsidR="009F52DC" w:rsidRDefault="009F52DC" w:rsidP="00413982">
      <w:pPr>
        <w:pStyle w:val="a9"/>
        <w:spacing w:line="360" w:lineRule="auto"/>
        <w:ind w:left="1040" w:firstLine="0"/>
      </w:pPr>
      <w:r>
        <w:t xml:space="preserve">1. Сгенерировать или ввести в интерактивном режиме новые элементы. 2. Осуществить поиск элемента в таблице. </w:t>
      </w:r>
    </w:p>
    <w:p w14:paraId="0EB3C74A" w14:textId="77777777" w:rsidR="009F52DC" w:rsidRDefault="009F52DC" w:rsidP="009F52DC">
      <w:pPr>
        <w:pStyle w:val="a9"/>
        <w:spacing w:line="360" w:lineRule="auto"/>
        <w:ind w:left="1040" w:firstLine="378"/>
      </w:pPr>
      <w:r>
        <w:t xml:space="preserve">Проверить, имеется ли такой элемент в таблице. </w:t>
      </w:r>
    </w:p>
    <w:p w14:paraId="2B8DACE4" w14:textId="0FC1890F" w:rsidR="009F52DC" w:rsidRDefault="009F52DC" w:rsidP="009F52DC">
      <w:pPr>
        <w:pStyle w:val="a9"/>
        <w:spacing w:line="360" w:lineRule="auto"/>
        <w:ind w:left="1040" w:firstLine="378"/>
      </w:pPr>
      <w:r>
        <w:t xml:space="preserve">Если есть — вывести его индекс, если нет-сообщение: «Элемент не найден». </w:t>
      </w:r>
    </w:p>
    <w:p w14:paraId="38EFBA8B" w14:textId="77777777" w:rsidR="009F52DC" w:rsidRDefault="009F52DC" w:rsidP="00413982">
      <w:pPr>
        <w:pStyle w:val="a9"/>
        <w:spacing w:line="360" w:lineRule="auto"/>
        <w:ind w:left="1040" w:firstLine="0"/>
      </w:pPr>
      <w:r>
        <w:t xml:space="preserve">3. Добавить элемент в таблицу. </w:t>
      </w:r>
    </w:p>
    <w:p w14:paraId="6AFA48D4" w14:textId="77777777" w:rsidR="009F52DC" w:rsidRDefault="009F52DC" w:rsidP="009F52DC">
      <w:pPr>
        <w:pStyle w:val="a9"/>
        <w:spacing w:line="360" w:lineRule="auto"/>
        <w:ind w:left="1040" w:firstLine="378"/>
      </w:pPr>
      <w:r>
        <w:t xml:space="preserve">Проверить, имеется ли такой элемент в таблице. </w:t>
      </w:r>
    </w:p>
    <w:p w14:paraId="10399DC4" w14:textId="5FD434CB" w:rsidR="009F52DC" w:rsidRDefault="009F52DC" w:rsidP="009F52DC">
      <w:pPr>
        <w:pStyle w:val="a9"/>
        <w:spacing w:line="360" w:lineRule="auto"/>
        <w:ind w:left="1040" w:firstLine="378"/>
      </w:pPr>
      <w:r>
        <w:t xml:space="preserve">Если есть — вывести его индекс, если нет — добавить в хеш-таблицу и вывести сообщение, в какой индекс добавлен элемент. </w:t>
      </w:r>
    </w:p>
    <w:p w14:paraId="1A8F6E22" w14:textId="77777777" w:rsidR="009F52DC" w:rsidRDefault="009F52DC" w:rsidP="00413982">
      <w:pPr>
        <w:pStyle w:val="a9"/>
        <w:spacing w:line="360" w:lineRule="auto"/>
        <w:ind w:left="1040" w:firstLine="0"/>
      </w:pPr>
      <w:r>
        <w:t xml:space="preserve">4. Удалить элемент из таблицы. </w:t>
      </w:r>
    </w:p>
    <w:p w14:paraId="6550D6EB" w14:textId="77777777" w:rsidR="009F52DC" w:rsidRDefault="009F52DC" w:rsidP="009F52DC">
      <w:pPr>
        <w:pStyle w:val="a9"/>
        <w:spacing w:line="360" w:lineRule="auto"/>
        <w:ind w:left="1040" w:firstLine="378"/>
      </w:pPr>
      <w:r>
        <w:t xml:space="preserve">Проверить, имеется ли такой элемент в таблице. </w:t>
      </w:r>
    </w:p>
    <w:p w14:paraId="243791BE" w14:textId="0B80BFF5" w:rsidR="009F52DC" w:rsidRDefault="009F52DC" w:rsidP="009F52DC">
      <w:pPr>
        <w:pStyle w:val="a9"/>
        <w:spacing w:line="360" w:lineRule="auto"/>
        <w:ind w:left="1040" w:firstLine="378"/>
      </w:pPr>
      <w:r>
        <w:t xml:space="preserve">Если есть — удалить и вывести сообщение, с какого индекса удален, если нет-сообщение: «Элемент не найден». </w:t>
      </w:r>
    </w:p>
    <w:p w14:paraId="68F07364" w14:textId="77777777" w:rsidR="009F52DC" w:rsidRDefault="009F52DC" w:rsidP="00413982">
      <w:pPr>
        <w:pStyle w:val="a9"/>
        <w:spacing w:line="360" w:lineRule="auto"/>
        <w:ind w:left="1040" w:firstLine="0"/>
      </w:pPr>
      <w:r>
        <w:t xml:space="preserve">5. Ввести в интерактивном режиме: элемент, который следует заменить на другое значение, элемент, который требуется занести в таблицу. Осуществить замену. </w:t>
      </w:r>
    </w:p>
    <w:p w14:paraId="77F32C4B" w14:textId="0F850AF3" w:rsidR="009F52DC" w:rsidRDefault="009F52DC" w:rsidP="00413982">
      <w:pPr>
        <w:pStyle w:val="a9"/>
        <w:spacing w:line="360" w:lineRule="auto"/>
        <w:ind w:left="1040" w:firstLine="0"/>
      </w:pPr>
      <w:r>
        <w:t xml:space="preserve">6. Произвести анализ следующих параметров полученной хеш-таблицы: </w:t>
      </w:r>
    </w:p>
    <w:p w14:paraId="163878F5" w14:textId="77777777" w:rsidR="009F52DC" w:rsidRDefault="009F52DC" w:rsidP="009F52DC">
      <w:pPr>
        <w:pStyle w:val="a9"/>
        <w:spacing w:line="360" w:lineRule="auto"/>
        <w:ind w:left="1040" w:firstLine="243"/>
      </w:pPr>
      <w:r>
        <w:t xml:space="preserve">• коэффициент заполнения </w:t>
      </w:r>
      <w:proofErr w:type="gramStart"/>
      <w:r>
        <w:t>таблицы ,</w:t>
      </w:r>
      <w:proofErr w:type="gramEnd"/>
      <w:r>
        <w:t xml:space="preserve"> который равен отношению занятой памяти ко всей имеющейся или, другими словами, отношению количества заполненных ячеек к размеру таблицы; </w:t>
      </w:r>
    </w:p>
    <w:p w14:paraId="4B099ED5" w14:textId="46F73EFE" w:rsidR="00413982" w:rsidRPr="00413982" w:rsidRDefault="009F52DC" w:rsidP="009F52DC">
      <w:pPr>
        <w:pStyle w:val="a9"/>
        <w:spacing w:line="360" w:lineRule="auto"/>
        <w:ind w:left="1040" w:firstLine="378"/>
      </w:pPr>
      <w:r>
        <w:t>• среднее число шагов необходимых для размещения некоторого ключа в таблице.</w:t>
      </w:r>
    </w:p>
    <w:p w14:paraId="425A4F0D" w14:textId="77777777" w:rsidR="005C5152" w:rsidRDefault="005C5152" w:rsidP="00413982">
      <w:pPr>
        <w:pStyle w:val="a9"/>
        <w:spacing w:line="360" w:lineRule="auto"/>
        <w:ind w:firstLine="680"/>
      </w:pPr>
    </w:p>
    <w:p w14:paraId="1D978A5B" w14:textId="623790C4" w:rsidR="005C5152" w:rsidRPr="0054002E" w:rsidRDefault="00E13381" w:rsidP="0054002E">
      <w:pPr>
        <w:pStyle w:val="1"/>
      </w:pPr>
      <w:bookmarkStart w:id="4" w:name="_Toc128122986"/>
      <w:bookmarkStart w:id="5" w:name="_Toc128123370"/>
      <w:bookmarkStart w:id="6" w:name="_Toc183454434"/>
      <w:r w:rsidRPr="0054002E">
        <w:lastRenderedPageBreak/>
        <w:t>Ход работы</w:t>
      </w:r>
      <w:bookmarkEnd w:id="4"/>
      <w:bookmarkEnd w:id="5"/>
      <w:bookmarkEnd w:id="6"/>
      <w:r w:rsidR="00883FB9" w:rsidRPr="0054002E">
        <w:t xml:space="preserve"> </w:t>
      </w:r>
    </w:p>
    <w:p w14:paraId="6724438E" w14:textId="21A877B0" w:rsidR="009F52DC" w:rsidRDefault="009F52DC" w:rsidP="009F52DC">
      <w:pPr>
        <w:pStyle w:val="2"/>
      </w:pPr>
      <w:bookmarkStart w:id="7" w:name="_Toc180482428"/>
      <w:bookmarkStart w:id="8" w:name="_Toc183454435"/>
      <w:r>
        <w:t>Входные данные</w:t>
      </w:r>
      <w:bookmarkEnd w:id="7"/>
      <w:bookmarkEnd w:id="8"/>
    </w:p>
    <w:p w14:paraId="247C49C6" w14:textId="65C111D8" w:rsidR="00CD56E5" w:rsidRPr="00026E85" w:rsidRDefault="00D82A56" w:rsidP="00C733D7">
      <w:pPr>
        <w:spacing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t xml:space="preserve">Объект </w:t>
      </w:r>
      <w:proofErr w:type="spellStart"/>
      <w:r>
        <w:rPr>
          <w:sz w:val="28"/>
          <w:szCs w:val="28"/>
          <w:lang w:val="en-US"/>
        </w:rPr>
        <w:t>ht</w:t>
      </w:r>
      <w:proofErr w:type="spellEnd"/>
      <w:r w:rsidR="00026E85">
        <w:rPr>
          <w:sz w:val="28"/>
          <w:szCs w:val="28"/>
        </w:rPr>
        <w:t xml:space="preserve"> класса </w:t>
      </w:r>
      <w:proofErr w:type="spellStart"/>
      <w:r w:rsidR="00026E85" w:rsidRPr="00534805">
        <w:rPr>
          <w:sz w:val="28"/>
          <w:szCs w:val="28"/>
        </w:rPr>
        <w:t>HashTable</w:t>
      </w:r>
      <w:proofErr w:type="spellEnd"/>
      <w:r w:rsidR="00026E8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026E85" w:rsidRPr="00C733D7">
        <w:rPr>
          <w:sz w:val="28"/>
          <w:szCs w:val="28"/>
        </w:rPr>
        <w:t>(рисунок 2)</w:t>
      </w:r>
      <w:r w:rsidR="00C733D7">
        <w:rPr>
          <w:sz w:val="28"/>
          <w:szCs w:val="28"/>
        </w:rPr>
        <w:t xml:space="preserve"> с заполненными полями класса (рисунок 3).</w:t>
      </w:r>
    </w:p>
    <w:p w14:paraId="4F270320" w14:textId="77777777" w:rsidR="00CD56E5" w:rsidRDefault="00CD56E5" w:rsidP="00CD56E5">
      <w:pPr>
        <w:pStyle w:val="aff0"/>
        <w:spacing w:line="360" w:lineRule="auto"/>
        <w:ind w:left="360"/>
        <w:jc w:val="center"/>
        <w:rPr>
          <w:sz w:val="28"/>
          <w:szCs w:val="28"/>
        </w:rPr>
      </w:pPr>
      <w:r w:rsidRPr="00623F5D">
        <w:rPr>
          <w:rFonts w:ascii="Cascadia Mono" w:hAnsi="Cascadia Mono" w:cs="Cascadia Mono"/>
          <w:noProof/>
          <w:color w:val="2B91AF"/>
          <w:sz w:val="19"/>
          <w:szCs w:val="19"/>
        </w:rPr>
        <w:drawing>
          <wp:inline distT="0" distB="0" distL="0" distR="0" wp14:anchorId="3FC835A1" wp14:editId="7EBE3328">
            <wp:extent cx="1590897" cy="28579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C66E" w14:textId="77777777" w:rsidR="00CD56E5" w:rsidRDefault="00CD56E5" w:rsidP="00CD56E5">
      <w:pPr>
        <w:pStyle w:val="aff0"/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</w:p>
    <w:p w14:paraId="405C41B4" w14:textId="77777777" w:rsidR="00CD56E5" w:rsidRPr="00534805" w:rsidRDefault="00CD56E5" w:rsidP="00CD56E5">
      <w:pPr>
        <w:pStyle w:val="aff0"/>
        <w:spacing w:line="360" w:lineRule="auto"/>
        <w:ind w:left="360"/>
        <w:jc w:val="center"/>
        <w:rPr>
          <w:sz w:val="28"/>
          <w:szCs w:val="28"/>
        </w:rPr>
      </w:pPr>
      <w:r w:rsidRPr="00623F5D">
        <w:rPr>
          <w:noProof/>
          <w:sz w:val="28"/>
          <w:szCs w:val="28"/>
        </w:rPr>
        <w:drawing>
          <wp:inline distT="0" distB="0" distL="0" distR="0" wp14:anchorId="61BD8548" wp14:editId="3EAF0FD2">
            <wp:extent cx="2240280" cy="985026"/>
            <wp:effectExtent l="0" t="0" r="7620" b="571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6954" cy="9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64C4" w14:textId="77777777" w:rsidR="00CD56E5" w:rsidRDefault="00CD56E5" w:rsidP="00CD56E5">
      <w:pPr>
        <w:ind w:left="709"/>
        <w:jc w:val="center"/>
        <w:rPr>
          <w:sz w:val="28"/>
          <w:szCs w:val="28"/>
        </w:rPr>
      </w:pPr>
      <w:r w:rsidRPr="00623F5D">
        <w:rPr>
          <w:sz w:val="28"/>
          <w:szCs w:val="28"/>
        </w:rPr>
        <w:t>Рисунок 3</w:t>
      </w:r>
      <w:r>
        <w:rPr>
          <w:sz w:val="28"/>
          <w:szCs w:val="28"/>
        </w:rPr>
        <w:t>.</w:t>
      </w:r>
    </w:p>
    <w:p w14:paraId="03938CE5" w14:textId="77777777" w:rsidR="00CD56E5" w:rsidRPr="00623F5D" w:rsidRDefault="00CD56E5" w:rsidP="00CD56E5">
      <w:pPr>
        <w:ind w:left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14:paraId="4E90F0ED" w14:textId="6C39AFC5" w:rsidR="00CD56E5" w:rsidRDefault="00CD56E5" w:rsidP="00CD56E5">
      <w:pPr>
        <w:ind w:left="709"/>
        <w:jc w:val="both"/>
        <w:rPr>
          <w:sz w:val="28"/>
          <w:szCs w:val="28"/>
        </w:rPr>
      </w:pPr>
      <w:r w:rsidRPr="00FB4F4E">
        <w:rPr>
          <w:sz w:val="28"/>
          <w:szCs w:val="28"/>
          <w:lang w:val="en-US"/>
        </w:rPr>
        <w:t>table</w:t>
      </w:r>
      <w:r w:rsidRPr="00FB4F4E">
        <w:rPr>
          <w:sz w:val="28"/>
          <w:szCs w:val="28"/>
        </w:rPr>
        <w:t xml:space="preserve"> – </w:t>
      </w:r>
      <w:r w:rsidR="00781A37">
        <w:rPr>
          <w:sz w:val="28"/>
          <w:szCs w:val="28"/>
        </w:rPr>
        <w:t>хеш-таблица</w:t>
      </w:r>
    </w:p>
    <w:p w14:paraId="297795BB" w14:textId="77777777" w:rsidR="00CD56E5" w:rsidRDefault="00CD56E5" w:rsidP="00CD56E5">
      <w:pPr>
        <w:ind w:left="709"/>
        <w:jc w:val="both"/>
        <w:rPr>
          <w:color w:val="000000"/>
          <w:sz w:val="28"/>
          <w:szCs w:val="28"/>
        </w:rPr>
      </w:pPr>
      <w:r w:rsidRPr="00FB4F4E">
        <w:rPr>
          <w:color w:val="000000"/>
          <w:sz w:val="28"/>
          <w:szCs w:val="28"/>
          <w:lang w:val="en-US"/>
        </w:rPr>
        <w:t>size</w:t>
      </w:r>
      <w:r w:rsidRPr="00FB4F4E">
        <w:rPr>
          <w:color w:val="000000"/>
          <w:sz w:val="28"/>
          <w:szCs w:val="28"/>
        </w:rPr>
        <w:t xml:space="preserve"> – размер хеш-таблицы </w:t>
      </w:r>
    </w:p>
    <w:p w14:paraId="6BB7F468" w14:textId="7C1916F8" w:rsidR="00CD56E5" w:rsidRDefault="00CD56E5" w:rsidP="00CD56E5">
      <w:pPr>
        <w:ind w:left="709"/>
        <w:jc w:val="both"/>
        <w:rPr>
          <w:color w:val="000000"/>
          <w:sz w:val="28"/>
          <w:szCs w:val="28"/>
        </w:rPr>
      </w:pPr>
      <w:r w:rsidRPr="00FB4F4E">
        <w:rPr>
          <w:color w:val="000000"/>
          <w:sz w:val="28"/>
          <w:szCs w:val="28"/>
          <w:lang w:val="en-US"/>
        </w:rPr>
        <w:t>all</w:t>
      </w:r>
      <w:r w:rsidRPr="00FB4F4E">
        <w:rPr>
          <w:color w:val="000000"/>
          <w:sz w:val="28"/>
          <w:szCs w:val="28"/>
        </w:rPr>
        <w:t xml:space="preserve"> – количество элементов хеш-таблицы</w:t>
      </w:r>
    </w:p>
    <w:p w14:paraId="6993126A" w14:textId="4A36631E" w:rsidR="00781A37" w:rsidRDefault="00781A37" w:rsidP="00781A37">
      <w:pPr>
        <w:jc w:val="both"/>
        <w:rPr>
          <w:color w:val="000000"/>
          <w:sz w:val="28"/>
          <w:szCs w:val="28"/>
        </w:rPr>
      </w:pPr>
    </w:p>
    <w:p w14:paraId="23856458" w14:textId="130CFFE6" w:rsidR="00781A37" w:rsidRPr="00781A37" w:rsidRDefault="00781A37" w:rsidP="00781A37">
      <w:pPr>
        <w:rPr>
          <w:sz w:val="28"/>
          <w:szCs w:val="28"/>
        </w:rPr>
      </w:pPr>
      <w:proofErr w:type="spellStart"/>
      <w:r w:rsidRPr="00781A37">
        <w:rPr>
          <w:sz w:val="28"/>
          <w:szCs w:val="28"/>
        </w:rPr>
        <w:t>int</w:t>
      </w:r>
      <w:proofErr w:type="spellEnd"/>
      <w:r w:rsidRPr="00781A37">
        <w:rPr>
          <w:sz w:val="28"/>
          <w:szCs w:val="28"/>
        </w:rPr>
        <w:t xml:space="preserve"> </w:t>
      </w:r>
      <w:proofErr w:type="spellStart"/>
      <w:r w:rsidRPr="00781A37"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– число для добавления</w:t>
      </w:r>
      <w:r w:rsidRPr="00781A37">
        <w:rPr>
          <w:sz w:val="28"/>
          <w:szCs w:val="28"/>
        </w:rPr>
        <w:t>/</w:t>
      </w:r>
      <w:r>
        <w:rPr>
          <w:sz w:val="28"/>
          <w:szCs w:val="28"/>
        </w:rPr>
        <w:t>поиска</w:t>
      </w:r>
      <w:r w:rsidRPr="00781A37">
        <w:rPr>
          <w:sz w:val="28"/>
          <w:szCs w:val="28"/>
        </w:rPr>
        <w:t>/</w:t>
      </w:r>
      <w:r>
        <w:rPr>
          <w:sz w:val="28"/>
          <w:szCs w:val="28"/>
        </w:rPr>
        <w:t>удаления</w:t>
      </w:r>
      <w:r w:rsidRPr="00781A37">
        <w:rPr>
          <w:sz w:val="28"/>
          <w:szCs w:val="28"/>
        </w:rPr>
        <w:t>/</w:t>
      </w:r>
      <w:r>
        <w:rPr>
          <w:sz w:val="28"/>
          <w:szCs w:val="28"/>
        </w:rPr>
        <w:t>замены в хеш-таблице.</w:t>
      </w:r>
    </w:p>
    <w:p w14:paraId="742D02E2" w14:textId="77777777" w:rsidR="00C733D7" w:rsidRDefault="00C733D7" w:rsidP="00CD56E5">
      <w:pPr>
        <w:ind w:left="709"/>
        <w:jc w:val="both"/>
        <w:rPr>
          <w:color w:val="000000"/>
          <w:sz w:val="28"/>
          <w:szCs w:val="28"/>
        </w:rPr>
      </w:pPr>
    </w:p>
    <w:p w14:paraId="5E1289B8" w14:textId="681E56DA" w:rsidR="007E6A50" w:rsidRPr="007E6A50" w:rsidRDefault="00C733D7" w:rsidP="00D82A56">
      <w:pPr>
        <w:pStyle w:val="2"/>
      </w:pPr>
      <w:r>
        <w:t>Выходными данны</w:t>
      </w:r>
      <w:r w:rsidR="007E6A50">
        <w:t>е</w:t>
      </w:r>
    </w:p>
    <w:p w14:paraId="793AF3E5" w14:textId="65CFB4CA" w:rsidR="00C733D7" w:rsidRDefault="00C733D7" w:rsidP="000570AF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proofErr w:type="gramStart"/>
      <w:r w:rsidR="00D82A56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бъект </w:t>
      </w:r>
      <w:r w:rsidR="00D82A56">
        <w:rPr>
          <w:color w:val="000000"/>
          <w:sz w:val="28"/>
          <w:szCs w:val="28"/>
        </w:rPr>
        <w:t xml:space="preserve"> </w:t>
      </w:r>
      <w:proofErr w:type="spellStart"/>
      <w:r w:rsidR="00D82A56">
        <w:rPr>
          <w:color w:val="000000"/>
          <w:sz w:val="28"/>
          <w:szCs w:val="28"/>
          <w:lang w:val="en-US"/>
        </w:rPr>
        <w:t>ht</w:t>
      </w:r>
      <w:proofErr w:type="spellEnd"/>
      <w:proofErr w:type="gramEnd"/>
      <w:r w:rsidR="00D82A56" w:rsidRPr="00D82A5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класса </w:t>
      </w:r>
      <w:proofErr w:type="spellStart"/>
      <w:r w:rsidRPr="00534805">
        <w:rPr>
          <w:sz w:val="28"/>
          <w:szCs w:val="28"/>
        </w:rPr>
        <w:t>HashTable</w:t>
      </w:r>
      <w:proofErr w:type="spellEnd"/>
      <w:r>
        <w:rPr>
          <w:sz w:val="28"/>
          <w:szCs w:val="28"/>
        </w:rPr>
        <w:t xml:space="preserve"> с измененными полями класса</w:t>
      </w:r>
      <w:r w:rsidR="00235053">
        <w:rPr>
          <w:sz w:val="28"/>
          <w:szCs w:val="28"/>
        </w:rPr>
        <w:t xml:space="preserve"> и</w:t>
      </w:r>
      <w:r w:rsidR="000570AF">
        <w:rPr>
          <w:sz w:val="28"/>
          <w:szCs w:val="28"/>
        </w:rPr>
        <w:t xml:space="preserve"> вычисленные пар</w:t>
      </w:r>
      <w:r w:rsidR="00DE578B">
        <w:rPr>
          <w:sz w:val="28"/>
          <w:szCs w:val="28"/>
        </w:rPr>
        <w:t>а</w:t>
      </w:r>
      <w:r w:rsidR="000570AF">
        <w:rPr>
          <w:sz w:val="28"/>
          <w:szCs w:val="28"/>
        </w:rPr>
        <w:t>метры</w:t>
      </w:r>
      <w:r w:rsidR="00DE578B">
        <w:rPr>
          <w:sz w:val="28"/>
          <w:szCs w:val="28"/>
        </w:rPr>
        <w:t>.</w:t>
      </w:r>
    </w:p>
    <w:p w14:paraId="78BE806C" w14:textId="77777777" w:rsidR="00D82A56" w:rsidRPr="00623F5D" w:rsidRDefault="00D82A56" w:rsidP="00D82A56">
      <w:pPr>
        <w:ind w:left="709"/>
        <w:rPr>
          <w:sz w:val="28"/>
          <w:szCs w:val="28"/>
        </w:rPr>
      </w:pPr>
      <w:r>
        <w:rPr>
          <w:sz w:val="28"/>
          <w:szCs w:val="28"/>
        </w:rPr>
        <w:t>Где:</w:t>
      </w:r>
    </w:p>
    <w:p w14:paraId="3F51A28D" w14:textId="77777777" w:rsidR="00D82A56" w:rsidRDefault="00D82A56" w:rsidP="00D82A56">
      <w:pPr>
        <w:ind w:left="709"/>
        <w:jc w:val="both"/>
        <w:rPr>
          <w:sz w:val="28"/>
          <w:szCs w:val="28"/>
        </w:rPr>
      </w:pPr>
      <w:r w:rsidRPr="00FB4F4E">
        <w:rPr>
          <w:sz w:val="28"/>
          <w:szCs w:val="28"/>
          <w:lang w:val="en-US"/>
        </w:rPr>
        <w:t>table</w:t>
      </w:r>
      <w:r w:rsidRPr="00FB4F4E">
        <w:rPr>
          <w:sz w:val="28"/>
          <w:szCs w:val="28"/>
        </w:rPr>
        <w:t xml:space="preserve"> – </w:t>
      </w:r>
      <w:r>
        <w:rPr>
          <w:sz w:val="28"/>
          <w:szCs w:val="28"/>
        </w:rPr>
        <w:t>хеш-таблица</w:t>
      </w:r>
    </w:p>
    <w:p w14:paraId="39D5C3AE" w14:textId="77777777" w:rsidR="00D82A56" w:rsidRDefault="00D82A56" w:rsidP="00D82A56">
      <w:pPr>
        <w:ind w:left="709"/>
        <w:jc w:val="both"/>
        <w:rPr>
          <w:color w:val="000000"/>
          <w:sz w:val="28"/>
          <w:szCs w:val="28"/>
        </w:rPr>
      </w:pPr>
      <w:r w:rsidRPr="00FB4F4E">
        <w:rPr>
          <w:color w:val="000000"/>
          <w:sz w:val="28"/>
          <w:szCs w:val="28"/>
          <w:lang w:val="en-US"/>
        </w:rPr>
        <w:t>size</w:t>
      </w:r>
      <w:r w:rsidRPr="00FB4F4E">
        <w:rPr>
          <w:color w:val="000000"/>
          <w:sz w:val="28"/>
          <w:szCs w:val="28"/>
        </w:rPr>
        <w:t xml:space="preserve"> – размер хеш-таблицы </w:t>
      </w:r>
    </w:p>
    <w:p w14:paraId="6C57A0BE" w14:textId="584A244C" w:rsidR="00D82A56" w:rsidRPr="00D82A56" w:rsidRDefault="00D82A56" w:rsidP="00D82A56">
      <w:pPr>
        <w:ind w:left="709"/>
        <w:jc w:val="both"/>
        <w:rPr>
          <w:color w:val="000000"/>
          <w:sz w:val="28"/>
          <w:szCs w:val="28"/>
        </w:rPr>
      </w:pPr>
      <w:r w:rsidRPr="00FB4F4E">
        <w:rPr>
          <w:color w:val="000000"/>
          <w:sz w:val="28"/>
          <w:szCs w:val="28"/>
          <w:lang w:val="en-US"/>
        </w:rPr>
        <w:t>all</w:t>
      </w:r>
      <w:r w:rsidRPr="00FB4F4E">
        <w:rPr>
          <w:color w:val="000000"/>
          <w:sz w:val="28"/>
          <w:szCs w:val="28"/>
        </w:rPr>
        <w:t xml:space="preserve"> – количество элементов хеш-таблицы</w:t>
      </w:r>
    </w:p>
    <w:p w14:paraId="128DD957" w14:textId="18CA0FB7" w:rsidR="00CD56E5" w:rsidRDefault="00CD56E5" w:rsidP="000570AF">
      <w:pPr>
        <w:pStyle w:val="aff0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534805">
        <w:rPr>
          <w:sz w:val="28"/>
          <w:szCs w:val="28"/>
        </w:rPr>
        <w:t xml:space="preserve">Количество элементов хеш-таблицы (рисунок </w:t>
      </w:r>
      <w:r>
        <w:rPr>
          <w:sz w:val="28"/>
          <w:szCs w:val="28"/>
        </w:rPr>
        <w:t>5</w:t>
      </w:r>
      <w:r w:rsidRPr="00534805">
        <w:rPr>
          <w:sz w:val="28"/>
          <w:szCs w:val="28"/>
        </w:rPr>
        <w:t>).</w:t>
      </w:r>
    </w:p>
    <w:p w14:paraId="1AC98E77" w14:textId="6033D84E" w:rsidR="000570AF" w:rsidRPr="00781A37" w:rsidRDefault="000570AF" w:rsidP="00781A37">
      <w:pPr>
        <w:pStyle w:val="aff0"/>
        <w:spacing w:line="360" w:lineRule="auto"/>
        <w:ind w:left="0"/>
        <w:jc w:val="both"/>
        <w:rPr>
          <w:color w:val="000000"/>
          <w:sz w:val="28"/>
          <w:szCs w:val="28"/>
        </w:rPr>
      </w:pPr>
      <w:r w:rsidRPr="00FC03EE">
        <w:rPr>
          <w:color w:val="000000"/>
          <w:sz w:val="28"/>
          <w:szCs w:val="28"/>
          <w:lang w:val="en-US"/>
        </w:rPr>
        <w:t>all</w:t>
      </w:r>
      <w:r w:rsidRPr="00FC03EE">
        <w:rPr>
          <w:color w:val="000000"/>
          <w:sz w:val="28"/>
          <w:szCs w:val="28"/>
        </w:rPr>
        <w:t xml:space="preserve"> – количество элементов хеш-таблицы</w:t>
      </w:r>
      <w:r>
        <w:rPr>
          <w:color w:val="000000"/>
          <w:sz w:val="28"/>
          <w:szCs w:val="28"/>
        </w:rPr>
        <w:t xml:space="preserve"> – атрибут объекта класса, инициализируется при создании объекта и изменяется при необходимости во время работы программы</w:t>
      </w:r>
      <w:r w:rsidR="00781A37">
        <w:rPr>
          <w:color w:val="000000"/>
          <w:sz w:val="28"/>
          <w:szCs w:val="28"/>
        </w:rPr>
        <w:t>.</w:t>
      </w:r>
    </w:p>
    <w:p w14:paraId="66D79022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nКоличество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элементов: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.GetCount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C144A9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F73FF34" w14:textId="77777777" w:rsidR="00CD56E5" w:rsidRDefault="00CD56E5" w:rsidP="00CD56E5">
      <w:pPr>
        <w:autoSpaceDE w:val="0"/>
        <w:autoSpaceDN w:val="0"/>
        <w:adjustRightInd w:val="0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EF7873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DE4652C" wp14:editId="7E0A19FA">
            <wp:extent cx="2792186" cy="1028700"/>
            <wp:effectExtent l="0" t="0" r="825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507" cy="103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58D0" w14:textId="77777777" w:rsidR="00CD56E5" w:rsidRDefault="00CD56E5" w:rsidP="000570AF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EF7873">
        <w:rPr>
          <w:color w:val="000000"/>
          <w:sz w:val="28"/>
          <w:szCs w:val="28"/>
        </w:rPr>
        <w:lastRenderedPageBreak/>
        <w:t xml:space="preserve">Рисунок </w:t>
      </w:r>
      <w:r>
        <w:rPr>
          <w:color w:val="000000"/>
          <w:sz w:val="28"/>
          <w:szCs w:val="28"/>
        </w:rPr>
        <w:t>5</w:t>
      </w:r>
      <w:r w:rsidRPr="00EF7873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метод,</w:t>
      </w:r>
      <w:r w:rsidRPr="00EF7873">
        <w:rPr>
          <w:color w:val="000000"/>
          <w:sz w:val="28"/>
          <w:szCs w:val="28"/>
        </w:rPr>
        <w:t xml:space="preserve"> возвращающ</w:t>
      </w:r>
      <w:r>
        <w:rPr>
          <w:color w:val="000000"/>
          <w:sz w:val="28"/>
          <w:szCs w:val="28"/>
        </w:rPr>
        <w:t>ий</w:t>
      </w:r>
      <w:r w:rsidRPr="00EF7873">
        <w:rPr>
          <w:color w:val="000000"/>
          <w:sz w:val="28"/>
          <w:szCs w:val="28"/>
        </w:rPr>
        <w:t xml:space="preserve"> количество элементов хеш-таблицы</w:t>
      </w:r>
      <w:r>
        <w:rPr>
          <w:color w:val="000000"/>
          <w:sz w:val="28"/>
          <w:szCs w:val="28"/>
        </w:rPr>
        <w:t>.</w:t>
      </w:r>
    </w:p>
    <w:p w14:paraId="6AE60531" w14:textId="6FADFE56" w:rsidR="00CD56E5" w:rsidRDefault="00CD56E5" w:rsidP="000570AF">
      <w:pPr>
        <w:pStyle w:val="aff0"/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357"/>
        <w:jc w:val="both"/>
        <w:rPr>
          <w:color w:val="000000"/>
          <w:sz w:val="28"/>
          <w:szCs w:val="28"/>
        </w:rPr>
      </w:pPr>
      <w:r w:rsidRPr="00534805">
        <w:rPr>
          <w:color w:val="000000"/>
          <w:sz w:val="28"/>
          <w:szCs w:val="28"/>
        </w:rPr>
        <w:t xml:space="preserve">Размерность хеш-таблицы (рисунок </w:t>
      </w:r>
      <w:r>
        <w:rPr>
          <w:color w:val="000000"/>
          <w:sz w:val="28"/>
          <w:szCs w:val="28"/>
        </w:rPr>
        <w:t>6</w:t>
      </w:r>
      <w:r w:rsidRPr="00534805">
        <w:rPr>
          <w:color w:val="000000"/>
          <w:sz w:val="28"/>
          <w:szCs w:val="28"/>
        </w:rPr>
        <w:t>).</w:t>
      </w:r>
    </w:p>
    <w:p w14:paraId="01031B36" w14:textId="5B8CDC76" w:rsidR="000570AF" w:rsidRPr="000570AF" w:rsidRDefault="000570AF" w:rsidP="000570AF">
      <w:pPr>
        <w:pStyle w:val="aff0"/>
        <w:spacing w:line="360" w:lineRule="auto"/>
        <w:ind w:left="357"/>
        <w:jc w:val="both"/>
        <w:rPr>
          <w:color w:val="000000"/>
          <w:sz w:val="28"/>
          <w:szCs w:val="28"/>
        </w:rPr>
      </w:pPr>
      <w:r w:rsidRPr="00FC03EE">
        <w:rPr>
          <w:color w:val="000000"/>
          <w:sz w:val="28"/>
          <w:szCs w:val="28"/>
          <w:lang w:val="en-US"/>
        </w:rPr>
        <w:t>size</w:t>
      </w:r>
      <w:r w:rsidRPr="00FC03EE">
        <w:rPr>
          <w:color w:val="000000"/>
          <w:sz w:val="28"/>
          <w:szCs w:val="28"/>
        </w:rPr>
        <w:t xml:space="preserve"> – размер хеш-</w:t>
      </w:r>
      <w:proofErr w:type="gramStart"/>
      <w:r w:rsidRPr="00FC03EE">
        <w:rPr>
          <w:color w:val="000000"/>
          <w:sz w:val="28"/>
          <w:szCs w:val="28"/>
        </w:rPr>
        <w:t xml:space="preserve">таблицы </w:t>
      </w:r>
      <w:r>
        <w:rPr>
          <w:color w:val="000000"/>
          <w:sz w:val="28"/>
          <w:szCs w:val="28"/>
        </w:rPr>
        <w:t xml:space="preserve"> –</w:t>
      </w:r>
      <w:proofErr w:type="gramEnd"/>
      <w:r>
        <w:rPr>
          <w:color w:val="000000"/>
          <w:sz w:val="28"/>
          <w:szCs w:val="28"/>
        </w:rPr>
        <w:t xml:space="preserve"> атрибут объекта класса, инициализируется при создании объекта.</w:t>
      </w:r>
    </w:p>
    <w:p w14:paraId="15621CA5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FF19285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nРазмерность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таблицы: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.GetSize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8EFB71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550F319" w14:textId="77777777" w:rsidR="00CD56E5" w:rsidRDefault="00CD56E5" w:rsidP="00CD56E5">
      <w:pPr>
        <w:autoSpaceDE w:val="0"/>
        <w:autoSpaceDN w:val="0"/>
        <w:adjustRightInd w:val="0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EF7873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4939995" wp14:editId="0D77DC72">
            <wp:extent cx="2600325" cy="853440"/>
            <wp:effectExtent l="0" t="0" r="952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97" cy="8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BFC8" w14:textId="77777777" w:rsidR="00CD56E5" w:rsidRDefault="00CD56E5" w:rsidP="00CD56E5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EF7873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6</w:t>
      </w:r>
      <w:r w:rsidRPr="00EF7873">
        <w:rPr>
          <w:color w:val="000000"/>
          <w:sz w:val="28"/>
          <w:szCs w:val="28"/>
        </w:rPr>
        <w:t xml:space="preserve"> – метод, возвращающий размерность хеш-таблицы</w:t>
      </w:r>
      <w:r>
        <w:rPr>
          <w:color w:val="000000"/>
          <w:sz w:val="28"/>
          <w:szCs w:val="28"/>
        </w:rPr>
        <w:t>.</w:t>
      </w:r>
    </w:p>
    <w:p w14:paraId="1EEC09E4" w14:textId="3ED3F1A7" w:rsidR="00CD56E5" w:rsidRDefault="00CD56E5" w:rsidP="00A25977">
      <w:pPr>
        <w:pStyle w:val="aff0"/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 w:rsidRPr="00534805">
        <w:rPr>
          <w:color w:val="000000"/>
          <w:sz w:val="28"/>
          <w:szCs w:val="28"/>
        </w:rPr>
        <w:t>Коэффициент заполняемости хеш-таблицы</w:t>
      </w:r>
      <w:r>
        <w:rPr>
          <w:color w:val="000000"/>
          <w:sz w:val="28"/>
          <w:szCs w:val="28"/>
        </w:rPr>
        <w:t xml:space="preserve"> (рисунок 7)</w:t>
      </w:r>
      <w:r w:rsidRPr="00534805">
        <w:rPr>
          <w:color w:val="000000"/>
          <w:sz w:val="28"/>
          <w:szCs w:val="28"/>
        </w:rPr>
        <w:t>.</w:t>
      </w:r>
    </w:p>
    <w:p w14:paraId="2B35F3A5" w14:textId="77777777" w:rsidR="000570AF" w:rsidRPr="000570AF" w:rsidRDefault="000570AF" w:rsidP="000559A7">
      <w:pPr>
        <w:autoSpaceDE w:val="0"/>
        <w:autoSpaceDN w:val="0"/>
        <w:adjustRightInd w:val="0"/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0570AF">
        <w:rPr>
          <w:color w:val="000000"/>
          <w:sz w:val="28"/>
          <w:szCs w:val="28"/>
        </w:rPr>
        <w:t>(</w:t>
      </w:r>
      <w:proofErr w:type="spellStart"/>
      <w:r w:rsidRPr="000570AF">
        <w:rPr>
          <w:color w:val="0000FF"/>
          <w:sz w:val="28"/>
          <w:szCs w:val="28"/>
        </w:rPr>
        <w:t>double</w:t>
      </w:r>
      <w:proofErr w:type="spellEnd"/>
      <w:r w:rsidRPr="000570AF">
        <w:rPr>
          <w:color w:val="000000"/>
          <w:sz w:val="28"/>
          <w:szCs w:val="28"/>
        </w:rPr>
        <w:t>)</w:t>
      </w:r>
      <w:proofErr w:type="spellStart"/>
      <w:r w:rsidRPr="000570AF">
        <w:rPr>
          <w:color w:val="000000"/>
          <w:sz w:val="28"/>
          <w:szCs w:val="28"/>
        </w:rPr>
        <w:t>coef</w:t>
      </w:r>
      <w:proofErr w:type="spellEnd"/>
      <w:r w:rsidRPr="000570AF">
        <w:rPr>
          <w:color w:val="000000"/>
          <w:sz w:val="28"/>
          <w:szCs w:val="28"/>
        </w:rPr>
        <w:t xml:space="preserve"> / </w:t>
      </w:r>
      <w:proofErr w:type="spellStart"/>
      <w:r w:rsidRPr="000570AF">
        <w:rPr>
          <w:color w:val="000000"/>
          <w:sz w:val="28"/>
          <w:szCs w:val="28"/>
        </w:rPr>
        <w:t>size</w:t>
      </w:r>
      <w:proofErr w:type="spellEnd"/>
      <w:r w:rsidRPr="000570AF">
        <w:rPr>
          <w:color w:val="000000"/>
          <w:sz w:val="28"/>
          <w:szCs w:val="28"/>
        </w:rPr>
        <w:t>;</w:t>
      </w:r>
    </w:p>
    <w:p w14:paraId="4FD0C0B4" w14:textId="77777777" w:rsidR="000570AF" w:rsidRPr="000570AF" w:rsidRDefault="000570AF" w:rsidP="000559A7">
      <w:pPr>
        <w:autoSpaceDE w:val="0"/>
        <w:autoSpaceDN w:val="0"/>
        <w:adjustRightInd w:val="0"/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0570AF">
        <w:rPr>
          <w:color w:val="000000"/>
          <w:sz w:val="28"/>
          <w:szCs w:val="28"/>
        </w:rPr>
        <w:t xml:space="preserve">Где </w:t>
      </w:r>
    </w:p>
    <w:p w14:paraId="167DA956" w14:textId="77777777" w:rsidR="000570AF" w:rsidRPr="000570AF" w:rsidRDefault="000570AF" w:rsidP="000559A7">
      <w:pPr>
        <w:autoSpaceDE w:val="0"/>
        <w:autoSpaceDN w:val="0"/>
        <w:adjustRightInd w:val="0"/>
        <w:spacing w:line="360" w:lineRule="auto"/>
        <w:ind w:left="360"/>
        <w:jc w:val="both"/>
        <w:rPr>
          <w:color w:val="000000"/>
          <w:sz w:val="28"/>
          <w:szCs w:val="28"/>
        </w:rPr>
      </w:pPr>
      <w:proofErr w:type="spellStart"/>
      <w:r w:rsidRPr="000570AF">
        <w:rPr>
          <w:color w:val="000000"/>
          <w:sz w:val="28"/>
          <w:szCs w:val="28"/>
        </w:rPr>
        <w:t>coef</w:t>
      </w:r>
      <w:proofErr w:type="spellEnd"/>
      <w:r w:rsidRPr="000570AF">
        <w:rPr>
          <w:color w:val="000000"/>
          <w:sz w:val="28"/>
          <w:szCs w:val="28"/>
        </w:rPr>
        <w:t xml:space="preserve"> – количество заполненных цепочек хеш-таблицы</w:t>
      </w:r>
    </w:p>
    <w:p w14:paraId="60442613" w14:textId="14C16F52" w:rsidR="00CD56E5" w:rsidRPr="000559A7" w:rsidRDefault="000570AF" w:rsidP="000559A7">
      <w:pPr>
        <w:autoSpaceDE w:val="0"/>
        <w:autoSpaceDN w:val="0"/>
        <w:adjustRightInd w:val="0"/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0570AF">
        <w:rPr>
          <w:color w:val="000000"/>
          <w:sz w:val="28"/>
          <w:szCs w:val="28"/>
          <w:lang w:val="en-US"/>
        </w:rPr>
        <w:t>size</w:t>
      </w:r>
      <w:r w:rsidRPr="00235053">
        <w:rPr>
          <w:color w:val="000000"/>
          <w:sz w:val="28"/>
          <w:szCs w:val="28"/>
        </w:rPr>
        <w:t xml:space="preserve"> – </w:t>
      </w:r>
      <w:r w:rsidRPr="000570AF">
        <w:rPr>
          <w:color w:val="000000"/>
          <w:sz w:val="28"/>
          <w:szCs w:val="28"/>
        </w:rPr>
        <w:t>размер хеш-таблицы</w:t>
      </w:r>
    </w:p>
    <w:p w14:paraId="31759439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nКоэффициент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заполняемости равен: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.fill_coefficient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C42913" w14:textId="77777777" w:rsidR="00CD56E5" w:rsidRDefault="00CD56E5" w:rsidP="00CD56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E6873A1" w14:textId="77777777" w:rsidR="00CD56E5" w:rsidRDefault="00CD56E5" w:rsidP="00CD56E5">
      <w:pPr>
        <w:autoSpaceDE w:val="0"/>
        <w:autoSpaceDN w:val="0"/>
        <w:adjustRightInd w:val="0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EF7873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A50C9CB" wp14:editId="185A5C6C">
            <wp:extent cx="3553321" cy="1790950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A407" w14:textId="77777777" w:rsidR="00CD56E5" w:rsidRDefault="00CD56E5" w:rsidP="00CD56E5">
      <w:pPr>
        <w:autoSpaceDE w:val="0"/>
        <w:autoSpaceDN w:val="0"/>
        <w:adjustRightInd w:val="0"/>
        <w:jc w:val="center"/>
        <w:rPr>
          <w:rFonts w:ascii="Cascadia Mono" w:hAnsi="Cascadia Mono" w:cs="Cascadia Mono"/>
          <w:color w:val="000000"/>
          <w:sz w:val="19"/>
          <w:szCs w:val="19"/>
        </w:rPr>
      </w:pPr>
    </w:p>
    <w:p w14:paraId="4A2997C1" w14:textId="77777777" w:rsidR="00CD56E5" w:rsidRDefault="00CD56E5" w:rsidP="00CD56E5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EF7873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7</w:t>
      </w:r>
      <w:r w:rsidRPr="00EF7873">
        <w:rPr>
          <w:color w:val="000000"/>
          <w:sz w:val="28"/>
          <w:szCs w:val="28"/>
        </w:rPr>
        <w:t xml:space="preserve"> – метод, </w:t>
      </w:r>
      <w:r>
        <w:rPr>
          <w:color w:val="000000"/>
          <w:sz w:val="28"/>
          <w:szCs w:val="28"/>
        </w:rPr>
        <w:t>считающий коэффициент заполняемости хеш-таблицы.</w:t>
      </w:r>
    </w:p>
    <w:p w14:paraId="38AFA0A7" w14:textId="77777777" w:rsidR="00CD56E5" w:rsidRDefault="00CD56E5" w:rsidP="00CD56E5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</w:p>
    <w:p w14:paraId="44B302D4" w14:textId="51ED6B0C" w:rsidR="00CD56E5" w:rsidRDefault="00CD56E5" w:rsidP="00A25977">
      <w:pPr>
        <w:pStyle w:val="aff0"/>
        <w:numPr>
          <w:ilvl w:val="0"/>
          <w:numId w:val="8"/>
        </w:numPr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534805">
        <w:rPr>
          <w:color w:val="000000"/>
          <w:sz w:val="28"/>
          <w:szCs w:val="28"/>
        </w:rPr>
        <w:t>реднее число шагов для расположения нового элемента</w:t>
      </w:r>
      <w:r>
        <w:rPr>
          <w:color w:val="000000"/>
          <w:sz w:val="28"/>
          <w:szCs w:val="28"/>
        </w:rPr>
        <w:t xml:space="preserve"> (рисунок 8)</w:t>
      </w:r>
      <w:r w:rsidRPr="00534805">
        <w:rPr>
          <w:color w:val="000000"/>
          <w:sz w:val="28"/>
          <w:szCs w:val="28"/>
        </w:rPr>
        <w:t>.</w:t>
      </w:r>
    </w:p>
    <w:p w14:paraId="21D946BD" w14:textId="77777777" w:rsidR="000559A7" w:rsidRPr="000559A7" w:rsidRDefault="000559A7" w:rsidP="000559A7">
      <w:pPr>
        <w:autoSpaceDE w:val="0"/>
        <w:autoSpaceDN w:val="0"/>
        <w:adjustRightInd w:val="0"/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0559A7">
        <w:rPr>
          <w:color w:val="000000"/>
          <w:sz w:val="28"/>
          <w:szCs w:val="28"/>
        </w:rPr>
        <w:t>(</w:t>
      </w:r>
      <w:proofErr w:type="spellStart"/>
      <w:r w:rsidRPr="000559A7">
        <w:rPr>
          <w:color w:val="0000FF"/>
          <w:sz w:val="28"/>
          <w:szCs w:val="28"/>
        </w:rPr>
        <w:t>double</w:t>
      </w:r>
      <w:proofErr w:type="spellEnd"/>
      <w:r w:rsidRPr="000559A7">
        <w:rPr>
          <w:color w:val="000000"/>
          <w:sz w:val="28"/>
          <w:szCs w:val="28"/>
        </w:rPr>
        <w:t>)</w:t>
      </w:r>
      <w:proofErr w:type="spellStart"/>
      <w:r w:rsidRPr="000559A7">
        <w:rPr>
          <w:color w:val="000000"/>
          <w:sz w:val="28"/>
          <w:szCs w:val="28"/>
        </w:rPr>
        <w:t>all_steps</w:t>
      </w:r>
      <w:proofErr w:type="spellEnd"/>
      <w:r w:rsidRPr="000559A7">
        <w:rPr>
          <w:color w:val="000000"/>
          <w:sz w:val="28"/>
          <w:szCs w:val="28"/>
        </w:rPr>
        <w:t xml:space="preserve"> / </w:t>
      </w:r>
      <w:proofErr w:type="spellStart"/>
      <w:r w:rsidRPr="000559A7">
        <w:rPr>
          <w:color w:val="000000"/>
          <w:sz w:val="28"/>
          <w:szCs w:val="28"/>
        </w:rPr>
        <w:t>all</w:t>
      </w:r>
      <w:proofErr w:type="spellEnd"/>
      <w:r w:rsidRPr="000559A7">
        <w:rPr>
          <w:color w:val="000000"/>
          <w:sz w:val="28"/>
          <w:szCs w:val="28"/>
        </w:rPr>
        <w:t>;</w:t>
      </w:r>
    </w:p>
    <w:p w14:paraId="277B8E83" w14:textId="77777777" w:rsidR="000559A7" w:rsidRPr="000559A7" w:rsidRDefault="000559A7" w:rsidP="000559A7">
      <w:pPr>
        <w:spacing w:line="360" w:lineRule="auto"/>
        <w:ind w:left="360"/>
        <w:rPr>
          <w:sz w:val="28"/>
          <w:szCs w:val="28"/>
        </w:rPr>
      </w:pPr>
      <w:r w:rsidRPr="000559A7">
        <w:rPr>
          <w:sz w:val="28"/>
          <w:szCs w:val="28"/>
        </w:rPr>
        <w:t>Где</w:t>
      </w:r>
    </w:p>
    <w:p w14:paraId="4A1706DD" w14:textId="77777777" w:rsidR="000559A7" w:rsidRPr="000559A7" w:rsidRDefault="000559A7" w:rsidP="000559A7">
      <w:pPr>
        <w:spacing w:line="360" w:lineRule="auto"/>
        <w:ind w:left="360"/>
        <w:rPr>
          <w:sz w:val="28"/>
          <w:szCs w:val="28"/>
        </w:rPr>
      </w:pPr>
      <w:r w:rsidRPr="000559A7">
        <w:rPr>
          <w:sz w:val="28"/>
          <w:szCs w:val="28"/>
          <w:lang w:val="en-US"/>
        </w:rPr>
        <w:t>all</w:t>
      </w:r>
      <w:r w:rsidRPr="000559A7">
        <w:rPr>
          <w:sz w:val="28"/>
          <w:szCs w:val="28"/>
        </w:rPr>
        <w:t>_</w:t>
      </w:r>
      <w:r w:rsidRPr="000559A7">
        <w:rPr>
          <w:sz w:val="28"/>
          <w:szCs w:val="28"/>
          <w:lang w:val="en-US"/>
        </w:rPr>
        <w:t>steps</w:t>
      </w:r>
      <w:r w:rsidRPr="000559A7">
        <w:rPr>
          <w:sz w:val="28"/>
          <w:szCs w:val="28"/>
        </w:rPr>
        <w:t xml:space="preserve"> – количество шагов для размещения всех имеющихся элементов</w:t>
      </w:r>
    </w:p>
    <w:p w14:paraId="228068E4" w14:textId="75A489CA" w:rsidR="00CD56E5" w:rsidRPr="000559A7" w:rsidRDefault="000559A7" w:rsidP="000559A7">
      <w:pPr>
        <w:spacing w:line="360" w:lineRule="auto"/>
        <w:ind w:left="360"/>
        <w:rPr>
          <w:sz w:val="28"/>
          <w:szCs w:val="28"/>
        </w:rPr>
      </w:pPr>
      <w:r w:rsidRPr="000559A7">
        <w:rPr>
          <w:sz w:val="28"/>
          <w:szCs w:val="28"/>
          <w:lang w:val="en-US"/>
        </w:rPr>
        <w:t>all</w:t>
      </w:r>
      <w:r w:rsidRPr="000559A7">
        <w:rPr>
          <w:sz w:val="28"/>
          <w:szCs w:val="28"/>
        </w:rPr>
        <w:t xml:space="preserve"> – количество элементов хеш-таблицы</w:t>
      </w:r>
    </w:p>
    <w:p w14:paraId="3344BF8E" w14:textId="77777777" w:rsidR="00CD56E5" w:rsidRDefault="00CD56E5" w:rsidP="00CD56E5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шагов: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ht</w:t>
      </w:r>
      <w:r>
        <w:rPr>
          <w:rFonts w:ascii="Cascadia Mono" w:hAnsi="Cascadia Mono" w:cs="Cascadia Mono"/>
          <w:color w:val="000000"/>
          <w:sz w:val="19"/>
          <w:szCs w:val="19"/>
        </w:rPr>
        <w:t>.avg_steps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75846C" w14:textId="77777777" w:rsidR="00CD56E5" w:rsidRDefault="00CD56E5" w:rsidP="00CD56E5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0A661B46" w14:textId="77777777" w:rsidR="00CD56E5" w:rsidRDefault="00CD56E5" w:rsidP="00CD56E5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EF7873"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5D984F62" wp14:editId="372A4CA0">
            <wp:extent cx="4061460" cy="2676679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6163" cy="26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FF9C" w14:textId="77777777" w:rsidR="00CD56E5" w:rsidRDefault="00CD56E5" w:rsidP="00CD56E5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</w:p>
    <w:p w14:paraId="14CAB979" w14:textId="2DA34C09" w:rsidR="00CD56E5" w:rsidRDefault="00CD56E5" w:rsidP="00CD56E5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EF7873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8</w:t>
      </w:r>
      <w:r w:rsidRPr="00EF7873">
        <w:rPr>
          <w:color w:val="000000"/>
          <w:sz w:val="28"/>
          <w:szCs w:val="28"/>
        </w:rPr>
        <w:t xml:space="preserve"> – метод, </w:t>
      </w:r>
      <w:r>
        <w:rPr>
          <w:color w:val="000000"/>
          <w:sz w:val="28"/>
          <w:szCs w:val="28"/>
        </w:rPr>
        <w:t>считающий среднее число шагов для расположения нового элемента.</w:t>
      </w:r>
    </w:p>
    <w:p w14:paraId="6CA8BB2D" w14:textId="17DD117E" w:rsidR="00CD56E5" w:rsidRDefault="00235053" w:rsidP="00CD56E5">
      <w:pPr>
        <w:pStyle w:val="2"/>
      </w:pPr>
      <w:bookmarkStart w:id="9" w:name="_Toc183454436"/>
      <w:r>
        <w:t>Интерфейс программы.</w:t>
      </w:r>
      <w:bookmarkEnd w:id="9"/>
    </w:p>
    <w:p w14:paraId="307E8B06" w14:textId="77777777" w:rsidR="000559A7" w:rsidRDefault="000559A7" w:rsidP="00CD56E5">
      <w:pPr>
        <w:spacing w:line="360" w:lineRule="auto"/>
        <w:ind w:firstLine="709"/>
        <w:jc w:val="both"/>
      </w:pPr>
      <w:r w:rsidRPr="000559A7">
        <w:rPr>
          <w:sz w:val="28"/>
          <w:szCs w:val="28"/>
        </w:rPr>
        <w:t>Пользовательский интерфейс.</w:t>
      </w:r>
      <w:r>
        <w:t xml:space="preserve"> </w:t>
      </w:r>
    </w:p>
    <w:p w14:paraId="2AA366EF" w14:textId="260F355A" w:rsidR="00CD56E5" w:rsidRPr="00CD56E5" w:rsidRDefault="00CD56E5" w:rsidP="00CD56E5">
      <w:pPr>
        <w:spacing w:line="360" w:lineRule="auto"/>
        <w:ind w:firstLine="709"/>
        <w:jc w:val="both"/>
        <w:rPr>
          <w:sz w:val="28"/>
          <w:szCs w:val="28"/>
        </w:rPr>
      </w:pPr>
      <w:r w:rsidRPr="00CD56E5">
        <w:rPr>
          <w:sz w:val="28"/>
          <w:szCs w:val="28"/>
        </w:rPr>
        <w:t>После запуска, программа предлагает выбрать требуемое действие</w:t>
      </w:r>
      <w:r w:rsidR="009C4D93">
        <w:rPr>
          <w:sz w:val="28"/>
          <w:szCs w:val="28"/>
        </w:rPr>
        <w:t xml:space="preserve"> (рисунок 9)</w:t>
      </w:r>
      <w:r w:rsidRPr="00CD56E5">
        <w:rPr>
          <w:sz w:val="28"/>
          <w:szCs w:val="28"/>
        </w:rPr>
        <w:t>.</w:t>
      </w:r>
    </w:p>
    <w:p w14:paraId="258D319A" w14:textId="7E67EAE3" w:rsidR="00CD56E5" w:rsidRDefault="00CD56E5" w:rsidP="00CD56E5">
      <w:pPr>
        <w:jc w:val="center"/>
      </w:pPr>
      <w:r w:rsidRPr="00CD56E5">
        <w:rPr>
          <w:noProof/>
        </w:rPr>
        <w:drawing>
          <wp:inline distT="0" distB="0" distL="0" distR="0" wp14:anchorId="71B9D904" wp14:editId="01C76345">
            <wp:extent cx="3124636" cy="148610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35E" w14:textId="01A8410C" w:rsidR="009C4D93" w:rsidRDefault="009C4D93" w:rsidP="00CD56E5">
      <w:pPr>
        <w:jc w:val="center"/>
        <w:rPr>
          <w:sz w:val="28"/>
          <w:szCs w:val="28"/>
        </w:rPr>
      </w:pPr>
      <w:r w:rsidRPr="009C4D93">
        <w:rPr>
          <w:sz w:val="28"/>
          <w:szCs w:val="28"/>
        </w:rPr>
        <w:t>Рисунок 9</w:t>
      </w:r>
    </w:p>
    <w:p w14:paraId="2ED410FF" w14:textId="75C1D18D" w:rsidR="000559A7" w:rsidRDefault="000559A7" w:rsidP="000559A7">
      <w:pPr>
        <w:spacing w:line="360" w:lineRule="auto"/>
        <w:ind w:firstLine="709"/>
        <w:jc w:val="both"/>
        <w:rPr>
          <w:sz w:val="28"/>
          <w:szCs w:val="28"/>
        </w:rPr>
      </w:pPr>
      <w:r w:rsidRPr="000559A7">
        <w:rPr>
          <w:sz w:val="28"/>
          <w:szCs w:val="28"/>
        </w:rPr>
        <w:t>Программно-аппаратный интерфейс</w:t>
      </w:r>
      <w:r w:rsidR="00D82A56">
        <w:rPr>
          <w:sz w:val="28"/>
          <w:szCs w:val="28"/>
        </w:rPr>
        <w:t>.</w:t>
      </w:r>
    </w:p>
    <w:p w14:paraId="376E230D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proofErr w:type="spellStart"/>
      <w:r w:rsidRPr="00D82A56">
        <w:rPr>
          <w:rFonts w:ascii="Cascadia Mono" w:hAnsi="Cascadia Mono" w:cs="Cascadia Mono"/>
          <w:sz w:val="18"/>
          <w:szCs w:val="18"/>
        </w:rPr>
        <w:t>switch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(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choice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) {</w:t>
      </w:r>
    </w:p>
    <w:p w14:paraId="17438E0E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case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1:</w:t>
      </w:r>
    </w:p>
    <w:p w14:paraId="15AD6AE2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>Введите элемент для поиска: ";</w:t>
      </w:r>
    </w:p>
    <w:p w14:paraId="38EA11A1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cin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&gt;&gt; value;</w:t>
      </w:r>
    </w:p>
    <w:p w14:paraId="06B329CE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ht.find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>(value) != -1)</w:t>
      </w:r>
    </w:p>
    <w:p w14:paraId="22576EEC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&lt;&lt; "</w:t>
      </w:r>
      <w:r w:rsidRPr="00D82A56">
        <w:rPr>
          <w:rFonts w:ascii="Cascadia Mono" w:hAnsi="Cascadia Mono" w:cs="Cascadia Mono"/>
          <w:sz w:val="18"/>
          <w:szCs w:val="18"/>
        </w:rPr>
        <w:t>Элемент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82A56">
        <w:rPr>
          <w:rFonts w:ascii="Cascadia Mono" w:hAnsi="Cascadia Mono" w:cs="Cascadia Mono"/>
          <w:sz w:val="18"/>
          <w:szCs w:val="18"/>
        </w:rPr>
        <w:t>найден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82A56">
        <w:rPr>
          <w:rFonts w:ascii="Cascadia Mono" w:hAnsi="Cascadia Mono" w:cs="Cascadia Mono"/>
          <w:sz w:val="18"/>
          <w:szCs w:val="18"/>
        </w:rPr>
        <w:t>в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82A56">
        <w:rPr>
          <w:rFonts w:ascii="Cascadia Mono" w:hAnsi="Cascadia Mono" w:cs="Cascadia Mono"/>
          <w:sz w:val="18"/>
          <w:szCs w:val="18"/>
        </w:rPr>
        <w:t>индексе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: " &lt;&lt;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ht.find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(value) &lt;&lt;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endl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>;</w:t>
      </w:r>
    </w:p>
    <w:p w14:paraId="0F47183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else</w:t>
      </w:r>
      <w:proofErr w:type="spellEnd"/>
    </w:p>
    <w:p w14:paraId="3578F6EF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Элемент не найден."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 xml:space="preserve">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endl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7CA5F973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break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065FADB0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</w:p>
    <w:p w14:paraId="1F96E49F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case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2:</w:t>
      </w:r>
    </w:p>
    <w:p w14:paraId="7ACD7DA0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>Введите элемент для удаления: ";</w:t>
      </w:r>
    </w:p>
    <w:p w14:paraId="3859697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cin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&gt;&gt; value;</w:t>
      </w:r>
    </w:p>
    <w:p w14:paraId="593014A8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ht.remove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>(value);</w:t>
      </w:r>
    </w:p>
    <w:p w14:paraId="249558BC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break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1079E6C3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</w:p>
    <w:p w14:paraId="2F967EBD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case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3:</w:t>
      </w:r>
    </w:p>
    <w:p w14:paraId="3B88DF78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>Введите новый элемент для добавления: ";</w:t>
      </w:r>
    </w:p>
    <w:p w14:paraId="0CF1CB06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cin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&gt;&gt; value;</w:t>
      </w:r>
    </w:p>
    <w:p w14:paraId="33066326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ht.insert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>(value);</w:t>
      </w:r>
    </w:p>
    <w:p w14:paraId="1716649A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break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511E197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</w:p>
    <w:p w14:paraId="0AC41346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case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4:</w:t>
      </w:r>
    </w:p>
    <w:p w14:paraId="1F240F84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>Введите элемент для замены: ";</w:t>
      </w:r>
    </w:p>
    <w:p w14:paraId="4573FF70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</w:rPr>
        <w:t>cin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&gt;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&gt;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value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0E1B4647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>Введите новый элемент: ";</w:t>
      </w:r>
    </w:p>
    <w:p w14:paraId="4763DC6C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</w:rPr>
        <w:t>cin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&gt;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&gt;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newValue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5D0BF1C6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Элемент "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value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&lt;&lt; " удален по индексу "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ht.PrintIndex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value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)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endl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2E473144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//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Элемент "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newValue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&lt;&lt; " добавлен по индексу "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ht.PrintIndex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(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newValue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)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endl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7C39CC9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ht.replace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(value,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newValue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506B140D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</w:p>
    <w:p w14:paraId="36ED03F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3DBE4BB6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</w:p>
    <w:p w14:paraId="486B604E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case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5:</w:t>
      </w:r>
    </w:p>
    <w:p w14:paraId="5A5A6C5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>Введите количество случайных элементов\n";</w:t>
      </w:r>
    </w:p>
    <w:p w14:paraId="59FB6E45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</w:rPr>
        <w:t>cin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&gt;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&gt;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count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1DC2220A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</w:p>
    <w:p w14:paraId="3BA08C5C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Добавленные элементы" 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endl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19357E24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for (int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= 0;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&lt; count;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>++) {</w:t>
      </w:r>
    </w:p>
    <w:p w14:paraId="3434E0F4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    int p =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Rrand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>(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i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>);</w:t>
      </w:r>
    </w:p>
    <w:p w14:paraId="6BA6BB1E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&lt;&lt; " " &lt;&lt; p &lt;&lt; " " &lt;&lt; "</w:t>
      </w:r>
      <w:r w:rsidRPr="00D82A56">
        <w:rPr>
          <w:rFonts w:ascii="Cascadia Mono" w:hAnsi="Cascadia Mono" w:cs="Cascadia Mono"/>
          <w:sz w:val="18"/>
          <w:szCs w:val="18"/>
        </w:rPr>
        <w:t>По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</w:t>
      </w:r>
      <w:r w:rsidRPr="00D82A56">
        <w:rPr>
          <w:rFonts w:ascii="Cascadia Mono" w:hAnsi="Cascadia Mono" w:cs="Cascadia Mono"/>
          <w:sz w:val="18"/>
          <w:szCs w:val="18"/>
        </w:rPr>
        <w:t>индексу</w:t>
      </w: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" &lt;&lt;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ht.PrintIndex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(p) &lt;&lt; </w:t>
      </w:r>
      <w:proofErr w:type="spellStart"/>
      <w:r w:rsidRPr="00D82A56">
        <w:rPr>
          <w:rFonts w:ascii="Cascadia Mono" w:hAnsi="Cascadia Mono" w:cs="Cascadia Mono"/>
          <w:sz w:val="18"/>
          <w:szCs w:val="18"/>
          <w:lang w:val="en-US"/>
        </w:rPr>
        <w:t>endl</w:t>
      </w:r>
      <w:proofErr w:type="spellEnd"/>
      <w:r w:rsidRPr="00D82A56">
        <w:rPr>
          <w:rFonts w:ascii="Cascadia Mono" w:hAnsi="Cascadia Mono" w:cs="Cascadia Mono"/>
          <w:sz w:val="18"/>
          <w:szCs w:val="18"/>
          <w:lang w:val="en-US"/>
        </w:rPr>
        <w:t>;</w:t>
      </w:r>
    </w:p>
    <w:p w14:paraId="76655CDD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82A56">
        <w:rPr>
          <w:rFonts w:ascii="Cascadia Mono" w:hAnsi="Cascadia Mono" w:cs="Cascadia Mono"/>
          <w:sz w:val="18"/>
          <w:szCs w:val="18"/>
          <w:lang w:val="en-US"/>
        </w:rPr>
        <w:t>ht.insert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  <w:lang w:val="en-US"/>
        </w:rPr>
        <w:t>(p);</w:t>
      </w:r>
    </w:p>
    <w:p w14:paraId="29A88AF0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}</w:t>
      </w:r>
    </w:p>
    <w:p w14:paraId="41E6EE62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break;</w:t>
      </w:r>
    </w:p>
    <w:p w14:paraId="5353ED3B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</w:p>
    <w:p w14:paraId="55C0E326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  <w:lang w:val="en-US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case 6:</w:t>
      </w:r>
    </w:p>
    <w:p w14:paraId="63D7062A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  <w:lang w:val="en-US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Выход из программы."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 xml:space="preserve">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endl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4B145F8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return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0;</w:t>
      </w:r>
    </w:p>
    <w:p w14:paraId="67A1E249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</w:p>
    <w:p w14:paraId="4872EA5A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default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:</w:t>
      </w:r>
    </w:p>
    <w:p w14:paraId="7B9564BF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cout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 xml:space="preserve">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>&lt;&lt; "</w:t>
      </w:r>
      <w:proofErr w:type="gramEnd"/>
      <w:r w:rsidRPr="00D82A56">
        <w:rPr>
          <w:rFonts w:ascii="Cascadia Mono" w:hAnsi="Cascadia Mono" w:cs="Cascadia Mono"/>
          <w:sz w:val="18"/>
          <w:szCs w:val="18"/>
        </w:rPr>
        <w:t xml:space="preserve">Неверный выбор. Попробуйте снова." </w:t>
      </w:r>
      <w:proofErr w:type="gramStart"/>
      <w:r w:rsidRPr="00D82A56">
        <w:rPr>
          <w:rFonts w:ascii="Cascadia Mono" w:hAnsi="Cascadia Mono" w:cs="Cascadia Mono"/>
          <w:sz w:val="18"/>
          <w:szCs w:val="18"/>
        </w:rPr>
        <w:t xml:space="preserve">&lt;&lt;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endl</w:t>
      </w:r>
      <w:proofErr w:type="spellEnd"/>
      <w:proofErr w:type="gram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2D46DC5D" w14:textId="77777777" w:rsidR="00D82A56" w:rsidRPr="00D82A56" w:rsidRDefault="00D82A56" w:rsidP="00D82A56">
      <w:pPr>
        <w:autoSpaceDE w:val="0"/>
        <w:autoSpaceDN w:val="0"/>
        <w:adjustRightInd w:val="0"/>
        <w:rPr>
          <w:rFonts w:ascii="Cascadia Mono" w:hAnsi="Cascadia Mono" w:cs="Cascadia Mono"/>
          <w:sz w:val="18"/>
          <w:szCs w:val="1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    </w:t>
      </w:r>
      <w:proofErr w:type="spellStart"/>
      <w:r w:rsidRPr="00D82A56">
        <w:rPr>
          <w:rFonts w:ascii="Cascadia Mono" w:hAnsi="Cascadia Mono" w:cs="Cascadia Mono"/>
          <w:sz w:val="18"/>
          <w:szCs w:val="18"/>
        </w:rPr>
        <w:t>continue</w:t>
      </w:r>
      <w:proofErr w:type="spellEnd"/>
      <w:r w:rsidRPr="00D82A56">
        <w:rPr>
          <w:rFonts w:ascii="Cascadia Mono" w:hAnsi="Cascadia Mono" w:cs="Cascadia Mono"/>
          <w:sz w:val="18"/>
          <w:szCs w:val="18"/>
        </w:rPr>
        <w:t>;</w:t>
      </w:r>
    </w:p>
    <w:p w14:paraId="2790F939" w14:textId="1280A1B2" w:rsidR="00D82A56" w:rsidRPr="00D82A56" w:rsidRDefault="00D82A56" w:rsidP="00D82A56">
      <w:pPr>
        <w:spacing w:line="360" w:lineRule="auto"/>
        <w:ind w:firstLine="709"/>
        <w:jc w:val="both"/>
        <w:rPr>
          <w:sz w:val="28"/>
          <w:szCs w:val="28"/>
        </w:rPr>
      </w:pPr>
      <w:r w:rsidRPr="00D82A56">
        <w:rPr>
          <w:rFonts w:ascii="Cascadia Mono" w:hAnsi="Cascadia Mono" w:cs="Cascadia Mono"/>
          <w:sz w:val="18"/>
          <w:szCs w:val="18"/>
        </w:rPr>
        <w:t xml:space="preserve">        }</w:t>
      </w:r>
    </w:p>
    <w:p w14:paraId="6673853C" w14:textId="77411AD3" w:rsidR="00CD56E5" w:rsidRDefault="00CD56E5" w:rsidP="00A25977">
      <w:pPr>
        <w:pStyle w:val="aff0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CD56E5">
        <w:rPr>
          <w:sz w:val="28"/>
          <w:szCs w:val="28"/>
        </w:rPr>
        <w:t>Функция нахождения элемента</w:t>
      </w:r>
      <w:r w:rsidR="009C4D93">
        <w:rPr>
          <w:sz w:val="28"/>
          <w:szCs w:val="28"/>
        </w:rPr>
        <w:t xml:space="preserve"> (рисунок 10).</w:t>
      </w:r>
    </w:p>
    <w:p w14:paraId="4CD413EA" w14:textId="77777777" w:rsidR="007E6A50" w:rsidRDefault="000559A7" w:rsidP="000559A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45EE0">
        <w:rPr>
          <w:sz w:val="28"/>
          <w:szCs w:val="28"/>
        </w:rPr>
        <w:t xml:space="preserve">Для нахождения элемента в хеш-таблице для начала необходимо найти хеш-адрес элемента с помощью хеш-функции </w:t>
      </w:r>
      <w:proofErr w:type="spellStart"/>
      <w:proofErr w:type="gramStart"/>
      <w:r w:rsidRPr="00745EE0">
        <w:rPr>
          <w:color w:val="000000"/>
          <w:sz w:val="28"/>
          <w:szCs w:val="28"/>
          <w:lang w:val="en-US"/>
        </w:rPr>
        <w:t>hashFunction</w:t>
      </w:r>
      <w:proofErr w:type="spellEnd"/>
      <w:r w:rsidRPr="00745EE0">
        <w:rPr>
          <w:color w:val="000000"/>
          <w:sz w:val="28"/>
          <w:szCs w:val="28"/>
        </w:rPr>
        <w:t>(</w:t>
      </w:r>
      <w:proofErr w:type="gramEnd"/>
      <w:r w:rsidRPr="00745EE0">
        <w:rPr>
          <w:color w:val="000000"/>
          <w:sz w:val="28"/>
          <w:szCs w:val="28"/>
        </w:rPr>
        <w:t xml:space="preserve">). </w:t>
      </w:r>
    </w:p>
    <w:p w14:paraId="28FB0D98" w14:textId="77777777" w:rsidR="007E6A50" w:rsidRDefault="000559A7" w:rsidP="000559A7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 xml:space="preserve">Далее необходимо пройти по всем элементам цепочки полученного индекса для нахождения элемента. </w:t>
      </w:r>
    </w:p>
    <w:p w14:paraId="75F96D05" w14:textId="29017E33" w:rsidR="007E6A50" w:rsidRDefault="000559A7" w:rsidP="000559A7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Если элемент найден, возвращается его индекс</w:t>
      </w:r>
      <w:r w:rsidR="007E6A50">
        <w:rPr>
          <w:sz w:val="28"/>
          <w:szCs w:val="28"/>
        </w:rPr>
        <w:t>.</w:t>
      </w:r>
      <w:r w:rsidRPr="00745EE0">
        <w:rPr>
          <w:sz w:val="28"/>
          <w:szCs w:val="28"/>
        </w:rPr>
        <w:t xml:space="preserve"> </w:t>
      </w:r>
    </w:p>
    <w:p w14:paraId="17AF0C70" w14:textId="11AB3446" w:rsidR="000559A7" w:rsidRPr="00745EE0" w:rsidRDefault="007E6A50" w:rsidP="000559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0559A7" w:rsidRPr="00745EE0">
        <w:rPr>
          <w:sz w:val="28"/>
          <w:szCs w:val="28"/>
        </w:rPr>
        <w:t>наче выводится сообщение об отсутствии этого элемента в хеш-таблице.</w:t>
      </w:r>
    </w:p>
    <w:p w14:paraId="55F355FB" w14:textId="6FBFD4AF" w:rsidR="009C4D93" w:rsidRDefault="009C4D93" w:rsidP="009C4D93">
      <w:pPr>
        <w:pStyle w:val="aff0"/>
        <w:spacing w:line="360" w:lineRule="auto"/>
        <w:ind w:left="0"/>
        <w:jc w:val="center"/>
        <w:rPr>
          <w:sz w:val="28"/>
          <w:szCs w:val="28"/>
        </w:rPr>
      </w:pPr>
      <w:r w:rsidRPr="009C4D93">
        <w:rPr>
          <w:noProof/>
          <w:sz w:val="28"/>
          <w:szCs w:val="28"/>
        </w:rPr>
        <w:drawing>
          <wp:inline distT="0" distB="0" distL="0" distR="0" wp14:anchorId="645BFF12" wp14:editId="38553779">
            <wp:extent cx="4001058" cy="1810003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B164" w14:textId="7FAC6043" w:rsidR="009C4D93" w:rsidRDefault="009C4D93" w:rsidP="009C4D93">
      <w:pPr>
        <w:pStyle w:val="aff0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10.</w:t>
      </w:r>
    </w:p>
    <w:p w14:paraId="72965D89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lastRenderedPageBreak/>
        <w:t>key</w:t>
      </w:r>
      <w:proofErr w:type="spellEnd"/>
      <w:r w:rsidRPr="009C4D93">
        <w:rPr>
          <w:sz w:val="28"/>
          <w:szCs w:val="28"/>
        </w:rPr>
        <w:t>: Ключ, который необходимо найти в хеш-таблице.</w:t>
      </w:r>
    </w:p>
    <w:p w14:paraId="0D8F50FA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t>index</w:t>
      </w:r>
      <w:proofErr w:type="spellEnd"/>
      <w:r w:rsidRPr="009C4D93">
        <w:rPr>
          <w:sz w:val="28"/>
          <w:szCs w:val="28"/>
        </w:rPr>
        <w:t>: Индекс, вычисленный с помощью хеш-функции </w:t>
      </w:r>
      <w:proofErr w:type="spellStart"/>
      <w:r w:rsidRPr="009C4D93">
        <w:rPr>
          <w:sz w:val="28"/>
          <w:szCs w:val="28"/>
        </w:rPr>
        <w:t>hashFunction</w:t>
      </w:r>
      <w:proofErr w:type="spellEnd"/>
      <w:r w:rsidRPr="009C4D93">
        <w:rPr>
          <w:sz w:val="28"/>
          <w:szCs w:val="28"/>
        </w:rPr>
        <w:t>(</w:t>
      </w:r>
      <w:proofErr w:type="spellStart"/>
      <w:r w:rsidRPr="009C4D93">
        <w:rPr>
          <w:sz w:val="28"/>
          <w:szCs w:val="28"/>
        </w:rPr>
        <w:t>key</w:t>
      </w:r>
      <w:proofErr w:type="spellEnd"/>
      <w:r w:rsidRPr="009C4D93">
        <w:rPr>
          <w:sz w:val="28"/>
          <w:szCs w:val="28"/>
        </w:rPr>
        <w:t>).</w:t>
      </w:r>
    </w:p>
    <w:p w14:paraId="4E223234" w14:textId="07C62C6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t>table</w:t>
      </w:r>
      <w:proofErr w:type="spellEnd"/>
      <w:r w:rsidRPr="009C4D93">
        <w:rPr>
          <w:sz w:val="28"/>
          <w:szCs w:val="28"/>
        </w:rPr>
        <w:t>: Структура данных, представляющая собой хеш-таблицу, где каждая ячейка может содержать несколько элементов</w:t>
      </w:r>
      <w:r>
        <w:rPr>
          <w:sz w:val="28"/>
          <w:szCs w:val="28"/>
        </w:rPr>
        <w:t>.</w:t>
      </w:r>
    </w:p>
    <w:p w14:paraId="10ECD540" w14:textId="77777777" w:rsidR="009C4D93" w:rsidRPr="009C4D93" w:rsidRDefault="009C4D93" w:rsidP="009C4D9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9C4D93">
        <w:rPr>
          <w:i/>
          <w:iCs/>
          <w:sz w:val="28"/>
          <w:szCs w:val="28"/>
        </w:rPr>
        <w:t>Логика работы функции</w:t>
      </w:r>
    </w:p>
    <w:p w14:paraId="68BDC25A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Вычисление индекса</w:t>
      </w:r>
      <w:proofErr w:type="gramStart"/>
      <w:r w:rsidRPr="009C4D93">
        <w:rPr>
          <w:sz w:val="28"/>
          <w:szCs w:val="28"/>
        </w:rPr>
        <w:t>: Сначала</w:t>
      </w:r>
      <w:proofErr w:type="gramEnd"/>
      <w:r w:rsidRPr="009C4D93">
        <w:rPr>
          <w:sz w:val="28"/>
          <w:szCs w:val="28"/>
        </w:rPr>
        <w:t xml:space="preserve"> функция вычисляет индекс для заданного ключа, вызывая хеш-функцию.</w:t>
      </w:r>
    </w:p>
    <w:p w14:paraId="52D5E92F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Перебор элементов</w:t>
      </w:r>
      <w:proofErr w:type="gramStart"/>
      <w:r w:rsidRPr="009C4D93">
        <w:rPr>
          <w:sz w:val="28"/>
          <w:szCs w:val="28"/>
        </w:rPr>
        <w:t>: С помощью</w:t>
      </w:r>
      <w:proofErr w:type="gramEnd"/>
      <w:r w:rsidRPr="009C4D93">
        <w:rPr>
          <w:sz w:val="28"/>
          <w:szCs w:val="28"/>
        </w:rPr>
        <w:t xml:space="preserve"> цикла </w:t>
      </w:r>
      <w:proofErr w:type="spellStart"/>
      <w:r w:rsidRPr="009C4D93">
        <w:rPr>
          <w:sz w:val="28"/>
          <w:szCs w:val="28"/>
        </w:rPr>
        <w:t>for</w:t>
      </w:r>
      <w:proofErr w:type="spellEnd"/>
      <w:r w:rsidRPr="009C4D93">
        <w:rPr>
          <w:sz w:val="28"/>
          <w:szCs w:val="28"/>
        </w:rPr>
        <w:t> происходит перебор всех элементов в ячейке, соответствующей вычисленному индексу.</w:t>
      </w:r>
    </w:p>
    <w:p w14:paraId="735F9EE4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Проверка на совпадение:</w:t>
      </w:r>
    </w:p>
    <w:p w14:paraId="365F8378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Если текущий элемент </w:t>
      </w:r>
      <w:proofErr w:type="spellStart"/>
      <w:r w:rsidRPr="009C4D93">
        <w:rPr>
          <w:sz w:val="28"/>
          <w:szCs w:val="28"/>
        </w:rPr>
        <w:t>item</w:t>
      </w:r>
      <w:proofErr w:type="spellEnd"/>
      <w:r w:rsidRPr="009C4D93">
        <w:rPr>
          <w:sz w:val="28"/>
          <w:szCs w:val="28"/>
        </w:rPr>
        <w:t> совпадает с искомым ключом (</w:t>
      </w:r>
      <w:proofErr w:type="spellStart"/>
      <w:r w:rsidRPr="009C4D93">
        <w:rPr>
          <w:sz w:val="28"/>
          <w:szCs w:val="28"/>
        </w:rPr>
        <w:t>item</w:t>
      </w:r>
      <w:proofErr w:type="spellEnd"/>
      <w:r w:rsidRPr="009C4D93">
        <w:rPr>
          <w:sz w:val="28"/>
          <w:szCs w:val="28"/>
        </w:rPr>
        <w:t xml:space="preserve"> == </w:t>
      </w:r>
      <w:proofErr w:type="spellStart"/>
      <w:r w:rsidRPr="009C4D93">
        <w:rPr>
          <w:sz w:val="28"/>
          <w:szCs w:val="28"/>
        </w:rPr>
        <w:t>key</w:t>
      </w:r>
      <w:proofErr w:type="spellEnd"/>
      <w:r w:rsidRPr="009C4D93">
        <w:rPr>
          <w:sz w:val="28"/>
          <w:szCs w:val="28"/>
        </w:rPr>
        <w:t>), функция возвращает индекс.</w:t>
      </w:r>
    </w:p>
    <w:p w14:paraId="09436924" w14:textId="57A1ED19" w:rsid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Возврат значения</w:t>
      </w:r>
      <w:proofErr w:type="gramStart"/>
      <w:r w:rsidRPr="009C4D93">
        <w:rPr>
          <w:sz w:val="28"/>
          <w:szCs w:val="28"/>
        </w:rPr>
        <w:t>: Если</w:t>
      </w:r>
      <w:proofErr w:type="gramEnd"/>
      <w:r w:rsidRPr="009C4D93">
        <w:rPr>
          <w:sz w:val="28"/>
          <w:szCs w:val="28"/>
        </w:rPr>
        <w:t xml:space="preserve"> элемент не найден после перебора всех элементов в ячейке, функция возвращает -1, что указывает на отсутствие элемента в таблице.</w:t>
      </w:r>
    </w:p>
    <w:p w14:paraId="7A11C4CD" w14:textId="3515F4AD" w:rsidR="009C4D93" w:rsidRDefault="009C4D93" w:rsidP="00A25977">
      <w:pPr>
        <w:pStyle w:val="aff0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Функция удаления эле</w:t>
      </w:r>
      <w:r>
        <w:rPr>
          <w:sz w:val="28"/>
          <w:szCs w:val="28"/>
        </w:rPr>
        <w:t>м</w:t>
      </w:r>
      <w:r w:rsidRPr="009C4D93">
        <w:rPr>
          <w:sz w:val="28"/>
          <w:szCs w:val="28"/>
        </w:rPr>
        <w:t>ента</w:t>
      </w:r>
      <w:r>
        <w:rPr>
          <w:sz w:val="28"/>
          <w:szCs w:val="28"/>
        </w:rPr>
        <w:t xml:space="preserve"> (рисунок 11).</w:t>
      </w:r>
    </w:p>
    <w:p w14:paraId="47EBD8EB" w14:textId="77777777" w:rsidR="007E6A5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Сначала вычисляется хеш-адрес элемента с помощью хеш-функции </w:t>
      </w:r>
      <w:proofErr w:type="spellStart"/>
      <w:proofErr w:type="gramStart"/>
      <w:r w:rsidRPr="00745EE0">
        <w:rPr>
          <w:sz w:val="28"/>
          <w:szCs w:val="28"/>
        </w:rPr>
        <w:t>hashFunction</w:t>
      </w:r>
      <w:proofErr w:type="spellEnd"/>
      <w:r w:rsidRPr="00745EE0">
        <w:rPr>
          <w:sz w:val="28"/>
          <w:szCs w:val="28"/>
        </w:rPr>
        <w:t>(</w:t>
      </w:r>
      <w:proofErr w:type="gramEnd"/>
      <w:r w:rsidRPr="00745EE0">
        <w:rPr>
          <w:sz w:val="28"/>
          <w:szCs w:val="28"/>
        </w:rPr>
        <w:t xml:space="preserve">). Этот адрес указывает на индекс в массиве, где могут находиться элементы. </w:t>
      </w:r>
    </w:p>
    <w:p w14:paraId="5D9E83D0" w14:textId="77777777" w:rsidR="007E6A5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 xml:space="preserve">После получения индекса необходимо пройти по всем элементам, находящимся в цепочке, связанной с данным индексом. </w:t>
      </w:r>
    </w:p>
    <w:p w14:paraId="49AA7A14" w14:textId="77777777" w:rsidR="007E6A5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 xml:space="preserve">Если элемент успешно удален, можно вернуть сообщение об успешном удалении. </w:t>
      </w:r>
    </w:p>
    <w:p w14:paraId="2803273B" w14:textId="2533A76B" w:rsidR="00745EE0" w:rsidRPr="00745EE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Если элемент не найден, выводится сообщение об отсутствии этого элемента в хеш-таблице.</w:t>
      </w:r>
    </w:p>
    <w:p w14:paraId="26584E37" w14:textId="77777777" w:rsidR="00745EE0" w:rsidRDefault="00745EE0" w:rsidP="00745EE0">
      <w:pPr>
        <w:pStyle w:val="aff0"/>
        <w:spacing w:line="360" w:lineRule="auto"/>
        <w:jc w:val="both"/>
        <w:rPr>
          <w:sz w:val="28"/>
          <w:szCs w:val="28"/>
        </w:rPr>
      </w:pPr>
    </w:p>
    <w:p w14:paraId="69FA373A" w14:textId="287430E9" w:rsidR="009C4D93" w:rsidRDefault="009C4D93" w:rsidP="009C4D93">
      <w:pPr>
        <w:pStyle w:val="aff0"/>
        <w:spacing w:line="360" w:lineRule="auto"/>
        <w:jc w:val="center"/>
        <w:rPr>
          <w:sz w:val="28"/>
          <w:szCs w:val="28"/>
        </w:rPr>
      </w:pPr>
      <w:r w:rsidRPr="009C4D93">
        <w:rPr>
          <w:noProof/>
          <w:sz w:val="28"/>
          <w:szCs w:val="28"/>
        </w:rPr>
        <w:lastRenderedPageBreak/>
        <w:drawing>
          <wp:inline distT="0" distB="0" distL="0" distR="0" wp14:anchorId="11E22758" wp14:editId="04B82BC7">
            <wp:extent cx="5674408" cy="1615440"/>
            <wp:effectExtent l="0" t="0" r="254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296" cy="16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164A" w14:textId="70243514" w:rsidR="009C4D93" w:rsidRDefault="009C4D93" w:rsidP="009C4D93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</w:p>
    <w:p w14:paraId="7FE5F1EA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t>key</w:t>
      </w:r>
      <w:proofErr w:type="spellEnd"/>
      <w:r w:rsidRPr="009C4D93">
        <w:rPr>
          <w:sz w:val="28"/>
          <w:szCs w:val="28"/>
        </w:rPr>
        <w:t>: Ключ элемента, который необходимо удалить из хеш-таблицы.</w:t>
      </w:r>
    </w:p>
    <w:p w14:paraId="337E966B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t>index</w:t>
      </w:r>
      <w:proofErr w:type="spellEnd"/>
      <w:r w:rsidRPr="009C4D93">
        <w:rPr>
          <w:sz w:val="28"/>
          <w:szCs w:val="28"/>
        </w:rPr>
        <w:t>: Индекс, возвращаемый функцией </w:t>
      </w:r>
      <w:proofErr w:type="spellStart"/>
      <w:r w:rsidRPr="009C4D93">
        <w:rPr>
          <w:sz w:val="28"/>
          <w:szCs w:val="28"/>
        </w:rPr>
        <w:t>find</w:t>
      </w:r>
      <w:proofErr w:type="spellEnd"/>
      <w:r w:rsidRPr="009C4D93">
        <w:rPr>
          <w:sz w:val="28"/>
          <w:szCs w:val="28"/>
        </w:rPr>
        <w:t>(</w:t>
      </w:r>
      <w:proofErr w:type="spellStart"/>
      <w:r w:rsidRPr="009C4D93">
        <w:rPr>
          <w:sz w:val="28"/>
          <w:szCs w:val="28"/>
        </w:rPr>
        <w:t>key</w:t>
      </w:r>
      <w:proofErr w:type="spellEnd"/>
      <w:r w:rsidRPr="009C4D93">
        <w:rPr>
          <w:sz w:val="28"/>
          <w:szCs w:val="28"/>
        </w:rPr>
        <w:t>), указывающий на местоположение элемента в таблице.</w:t>
      </w:r>
    </w:p>
    <w:p w14:paraId="1A5D5CD1" w14:textId="1A083125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t>table</w:t>
      </w:r>
      <w:proofErr w:type="spellEnd"/>
      <w:r w:rsidRPr="009C4D93">
        <w:rPr>
          <w:sz w:val="28"/>
          <w:szCs w:val="28"/>
        </w:rPr>
        <w:t>: Структура данных, представляющая собой хеш-таблицу, где каждая ячейка может содержать несколько элементов</w:t>
      </w:r>
      <w:r>
        <w:rPr>
          <w:sz w:val="28"/>
          <w:szCs w:val="28"/>
        </w:rPr>
        <w:t>.</w:t>
      </w:r>
    </w:p>
    <w:p w14:paraId="0ABE7E84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C4D93">
        <w:rPr>
          <w:sz w:val="28"/>
          <w:szCs w:val="28"/>
        </w:rPr>
        <w:t>all</w:t>
      </w:r>
      <w:proofErr w:type="spellEnd"/>
      <w:r w:rsidRPr="009C4D93">
        <w:rPr>
          <w:sz w:val="28"/>
          <w:szCs w:val="28"/>
        </w:rPr>
        <w:t>: Общее количество элементов в хеш-таблице.</w:t>
      </w:r>
    </w:p>
    <w:p w14:paraId="49085775" w14:textId="77777777" w:rsidR="009C4D93" w:rsidRPr="009C4D93" w:rsidRDefault="009C4D93" w:rsidP="009C4D9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9C4D93">
        <w:rPr>
          <w:i/>
          <w:iCs/>
          <w:sz w:val="28"/>
          <w:szCs w:val="28"/>
        </w:rPr>
        <w:t>Логика работы функции</w:t>
      </w:r>
    </w:p>
    <w:p w14:paraId="6010049C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Поиск индекса</w:t>
      </w:r>
      <w:proofErr w:type="gramStart"/>
      <w:r w:rsidRPr="009C4D93">
        <w:rPr>
          <w:sz w:val="28"/>
          <w:szCs w:val="28"/>
        </w:rPr>
        <w:t>: Сначала</w:t>
      </w:r>
      <w:proofErr w:type="gramEnd"/>
      <w:r w:rsidRPr="009C4D93">
        <w:rPr>
          <w:sz w:val="28"/>
          <w:szCs w:val="28"/>
        </w:rPr>
        <w:t xml:space="preserve"> функция вызывает </w:t>
      </w:r>
      <w:proofErr w:type="spellStart"/>
      <w:r w:rsidRPr="009C4D93">
        <w:rPr>
          <w:sz w:val="28"/>
          <w:szCs w:val="28"/>
        </w:rPr>
        <w:t>find</w:t>
      </w:r>
      <w:proofErr w:type="spellEnd"/>
      <w:r w:rsidRPr="009C4D93">
        <w:rPr>
          <w:sz w:val="28"/>
          <w:szCs w:val="28"/>
        </w:rPr>
        <w:t>(</w:t>
      </w:r>
      <w:proofErr w:type="spellStart"/>
      <w:r w:rsidRPr="009C4D93">
        <w:rPr>
          <w:sz w:val="28"/>
          <w:szCs w:val="28"/>
        </w:rPr>
        <w:t>key</w:t>
      </w:r>
      <w:proofErr w:type="spellEnd"/>
      <w:r w:rsidRPr="009C4D93">
        <w:rPr>
          <w:sz w:val="28"/>
          <w:szCs w:val="28"/>
        </w:rPr>
        <w:t>), чтобы получить индекс элемента в таблице.</w:t>
      </w:r>
    </w:p>
    <w:p w14:paraId="618DBE18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Проверка результата поиска:</w:t>
      </w:r>
    </w:p>
    <w:p w14:paraId="15C28E5D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Если </w:t>
      </w:r>
      <w:proofErr w:type="spellStart"/>
      <w:r w:rsidRPr="009C4D93">
        <w:rPr>
          <w:sz w:val="28"/>
          <w:szCs w:val="28"/>
        </w:rPr>
        <w:t>index</w:t>
      </w:r>
      <w:proofErr w:type="spellEnd"/>
      <w:r w:rsidRPr="009C4D93">
        <w:rPr>
          <w:sz w:val="28"/>
          <w:szCs w:val="28"/>
        </w:rPr>
        <w:t> равен -1, выводится сообщение о том, что элемент не найден, и функция завершает выполнение.</w:t>
      </w:r>
    </w:p>
    <w:p w14:paraId="16422656" w14:textId="77777777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Если элемент найден, он удаляется из соответствующей ячейки с помощью метода </w:t>
      </w:r>
      <w:proofErr w:type="spellStart"/>
      <w:r w:rsidRPr="009C4D93">
        <w:rPr>
          <w:sz w:val="28"/>
          <w:szCs w:val="28"/>
        </w:rPr>
        <w:t>remove</w:t>
      </w:r>
      <w:proofErr w:type="spellEnd"/>
      <w:r w:rsidRPr="009C4D93">
        <w:rPr>
          <w:sz w:val="28"/>
          <w:szCs w:val="28"/>
        </w:rPr>
        <w:t>.</w:t>
      </w:r>
    </w:p>
    <w:p w14:paraId="02C57967" w14:textId="52AF997F" w:rsidR="009C4D93" w:rsidRPr="009C4D93" w:rsidRDefault="009C4D93" w:rsidP="009C4D93">
      <w:pPr>
        <w:spacing w:line="360" w:lineRule="auto"/>
        <w:ind w:firstLine="709"/>
        <w:jc w:val="both"/>
        <w:rPr>
          <w:sz w:val="28"/>
          <w:szCs w:val="28"/>
        </w:rPr>
      </w:pPr>
      <w:r w:rsidRPr="009C4D93">
        <w:rPr>
          <w:sz w:val="28"/>
          <w:szCs w:val="28"/>
        </w:rPr>
        <w:t>Уменьшается общее количество элементов </w:t>
      </w:r>
      <w:proofErr w:type="spellStart"/>
      <w:r w:rsidRPr="009C4D93">
        <w:rPr>
          <w:sz w:val="28"/>
          <w:szCs w:val="28"/>
        </w:rPr>
        <w:t>all</w:t>
      </w:r>
      <w:proofErr w:type="spellEnd"/>
      <w:r w:rsidRPr="009C4D93">
        <w:rPr>
          <w:sz w:val="28"/>
          <w:szCs w:val="28"/>
        </w:rPr>
        <w:t> на единицу.</w:t>
      </w:r>
    </w:p>
    <w:p w14:paraId="381540FE" w14:textId="18D80696" w:rsidR="009C4D93" w:rsidRDefault="009C4D93" w:rsidP="00A25977">
      <w:pPr>
        <w:pStyle w:val="aff0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9C4D93">
        <w:rPr>
          <w:sz w:val="28"/>
          <w:szCs w:val="28"/>
        </w:rPr>
        <w:t>Добавление нового элемента</w:t>
      </w:r>
      <w:r>
        <w:rPr>
          <w:sz w:val="28"/>
          <w:szCs w:val="28"/>
        </w:rPr>
        <w:t xml:space="preserve"> (рисунок 12).</w:t>
      </w:r>
    </w:p>
    <w:p w14:paraId="0416CF6C" w14:textId="77777777" w:rsidR="007E6A5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Сначала вычисляется хеш-адрес элемента с помощью хеш-функции </w:t>
      </w:r>
      <w:proofErr w:type="spellStart"/>
      <w:proofErr w:type="gramStart"/>
      <w:r w:rsidRPr="00745EE0">
        <w:rPr>
          <w:sz w:val="28"/>
          <w:szCs w:val="28"/>
        </w:rPr>
        <w:t>hashFunction</w:t>
      </w:r>
      <w:proofErr w:type="spellEnd"/>
      <w:r w:rsidRPr="00745EE0">
        <w:rPr>
          <w:sz w:val="28"/>
          <w:szCs w:val="28"/>
        </w:rPr>
        <w:t>(</w:t>
      </w:r>
      <w:proofErr w:type="gramEnd"/>
      <w:r w:rsidRPr="00745EE0">
        <w:rPr>
          <w:sz w:val="28"/>
          <w:szCs w:val="28"/>
        </w:rPr>
        <w:t xml:space="preserve">). Этот адрес указывает на индекс в массиве хеш-таблицы, где элемент будет размещен. </w:t>
      </w:r>
    </w:p>
    <w:p w14:paraId="3CB9CF9C" w14:textId="77777777" w:rsidR="007E6A5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После получения индекса нужно пройти по всем элементам цепочки</w:t>
      </w:r>
      <w:r>
        <w:rPr>
          <w:sz w:val="28"/>
          <w:szCs w:val="28"/>
        </w:rPr>
        <w:t xml:space="preserve"> и добавить в конец новый элемент. </w:t>
      </w:r>
    </w:p>
    <w:p w14:paraId="077D7F21" w14:textId="7A201B07" w:rsidR="00745EE0" w:rsidRPr="00745EE0" w:rsidRDefault="00745EE0" w:rsidP="00745EE0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После успешного добавления элемента возвращается сообщение об успешном добавлении.</w:t>
      </w:r>
    </w:p>
    <w:p w14:paraId="32817AB1" w14:textId="77777777" w:rsidR="00745EE0" w:rsidRDefault="00745EE0" w:rsidP="00745EE0">
      <w:pPr>
        <w:pStyle w:val="aff0"/>
        <w:spacing w:line="360" w:lineRule="auto"/>
        <w:rPr>
          <w:sz w:val="28"/>
          <w:szCs w:val="28"/>
        </w:rPr>
      </w:pPr>
    </w:p>
    <w:p w14:paraId="3AB95EA0" w14:textId="2899415F" w:rsidR="009C4D93" w:rsidRDefault="009C4D93" w:rsidP="009C4D93">
      <w:pPr>
        <w:pStyle w:val="aff0"/>
        <w:spacing w:line="360" w:lineRule="auto"/>
        <w:jc w:val="center"/>
        <w:rPr>
          <w:sz w:val="28"/>
          <w:szCs w:val="28"/>
        </w:rPr>
      </w:pPr>
      <w:r w:rsidRPr="009C4D93">
        <w:rPr>
          <w:noProof/>
          <w:sz w:val="28"/>
          <w:szCs w:val="28"/>
        </w:rPr>
        <w:drawing>
          <wp:inline distT="0" distB="0" distL="0" distR="0" wp14:anchorId="45C6938C" wp14:editId="63D2C9EC">
            <wp:extent cx="5803265" cy="1383118"/>
            <wp:effectExtent l="0" t="0" r="6985" b="762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2429" cy="138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9CCD" w14:textId="017DA1DB" w:rsidR="009C4D93" w:rsidRDefault="009C4D93" w:rsidP="009C4D93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</w:p>
    <w:p w14:paraId="4A9331DE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B1615">
        <w:rPr>
          <w:sz w:val="28"/>
          <w:szCs w:val="28"/>
        </w:rPr>
        <w:t>key</w:t>
      </w:r>
      <w:proofErr w:type="spellEnd"/>
      <w:r w:rsidRPr="005B1615">
        <w:rPr>
          <w:sz w:val="28"/>
          <w:szCs w:val="28"/>
        </w:rPr>
        <w:t>: Ключ элемента, который необходимо вставить в хеш-таблицу.</w:t>
      </w:r>
    </w:p>
    <w:p w14:paraId="0BECF921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B1615">
        <w:rPr>
          <w:sz w:val="28"/>
          <w:szCs w:val="28"/>
        </w:rPr>
        <w:t>index</w:t>
      </w:r>
      <w:proofErr w:type="spellEnd"/>
      <w:r w:rsidRPr="005B1615">
        <w:rPr>
          <w:sz w:val="28"/>
          <w:szCs w:val="28"/>
        </w:rPr>
        <w:t>: Индекс, вычисленный с помощью хеш-функции </w:t>
      </w:r>
      <w:proofErr w:type="spellStart"/>
      <w:r w:rsidRPr="005B1615">
        <w:rPr>
          <w:sz w:val="28"/>
          <w:szCs w:val="28"/>
        </w:rPr>
        <w:t>hashFunction</w:t>
      </w:r>
      <w:proofErr w:type="spellEnd"/>
      <w:r w:rsidRPr="005B1615">
        <w:rPr>
          <w:sz w:val="28"/>
          <w:szCs w:val="28"/>
        </w:rPr>
        <w:t>(</w:t>
      </w:r>
      <w:proofErr w:type="spellStart"/>
      <w:r w:rsidRPr="005B1615">
        <w:rPr>
          <w:sz w:val="28"/>
          <w:szCs w:val="28"/>
        </w:rPr>
        <w:t>key</w:t>
      </w:r>
      <w:proofErr w:type="spellEnd"/>
      <w:r w:rsidRPr="005B1615">
        <w:rPr>
          <w:sz w:val="28"/>
          <w:szCs w:val="28"/>
        </w:rPr>
        <w:t>).</w:t>
      </w:r>
    </w:p>
    <w:p w14:paraId="1D1E148C" w14:textId="6B4B4779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B1615">
        <w:rPr>
          <w:sz w:val="28"/>
          <w:szCs w:val="28"/>
        </w:rPr>
        <w:t>table</w:t>
      </w:r>
      <w:proofErr w:type="spellEnd"/>
      <w:r w:rsidRPr="005B1615">
        <w:rPr>
          <w:sz w:val="28"/>
          <w:szCs w:val="28"/>
        </w:rPr>
        <w:t>: Структура данных, представляющая собой хеш-таблицу, где каждая ячейка может содержать несколько элементов</w:t>
      </w:r>
      <w:r w:rsidR="005B1615">
        <w:rPr>
          <w:sz w:val="28"/>
          <w:szCs w:val="28"/>
        </w:rPr>
        <w:t>.</w:t>
      </w:r>
    </w:p>
    <w:p w14:paraId="2607031F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B1615">
        <w:rPr>
          <w:sz w:val="28"/>
          <w:szCs w:val="28"/>
        </w:rPr>
        <w:t>all</w:t>
      </w:r>
      <w:proofErr w:type="spellEnd"/>
      <w:r w:rsidRPr="005B1615">
        <w:rPr>
          <w:sz w:val="28"/>
          <w:szCs w:val="28"/>
        </w:rPr>
        <w:t>: Общее количество элементов в хеш-таблице.</w:t>
      </w:r>
    </w:p>
    <w:p w14:paraId="760F81F1" w14:textId="77777777" w:rsidR="009C4D93" w:rsidRPr="005B1615" w:rsidRDefault="009C4D93" w:rsidP="005B16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5B1615">
        <w:rPr>
          <w:i/>
          <w:iCs/>
          <w:sz w:val="28"/>
          <w:szCs w:val="28"/>
        </w:rPr>
        <w:t>Логика работы функции</w:t>
      </w:r>
    </w:p>
    <w:p w14:paraId="4BF8F7E8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Проверка существования элемента:</w:t>
      </w:r>
    </w:p>
    <w:p w14:paraId="294B54C7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Сначала функция вызывает </w:t>
      </w:r>
      <w:proofErr w:type="spellStart"/>
      <w:r w:rsidRPr="005B1615">
        <w:rPr>
          <w:sz w:val="28"/>
          <w:szCs w:val="28"/>
        </w:rPr>
        <w:t>find</w:t>
      </w:r>
      <w:proofErr w:type="spellEnd"/>
      <w:r w:rsidRPr="005B1615">
        <w:rPr>
          <w:sz w:val="28"/>
          <w:szCs w:val="28"/>
        </w:rPr>
        <w:t>(</w:t>
      </w:r>
      <w:proofErr w:type="spellStart"/>
      <w:r w:rsidRPr="005B1615">
        <w:rPr>
          <w:sz w:val="28"/>
          <w:szCs w:val="28"/>
        </w:rPr>
        <w:t>key</w:t>
      </w:r>
      <w:proofErr w:type="spellEnd"/>
      <w:r w:rsidRPr="005B1615">
        <w:rPr>
          <w:sz w:val="28"/>
          <w:szCs w:val="28"/>
        </w:rPr>
        <w:t>) для проверки, существует ли уже элемент с таким ключом.</w:t>
      </w:r>
    </w:p>
    <w:p w14:paraId="4A00136F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Если </w:t>
      </w:r>
      <w:proofErr w:type="spellStart"/>
      <w:r w:rsidRPr="005B1615">
        <w:rPr>
          <w:sz w:val="28"/>
          <w:szCs w:val="28"/>
        </w:rPr>
        <w:t>find</w:t>
      </w:r>
      <w:proofErr w:type="spellEnd"/>
      <w:r w:rsidRPr="005B1615">
        <w:rPr>
          <w:sz w:val="28"/>
          <w:szCs w:val="28"/>
        </w:rPr>
        <w:t> возвращает индекс (не равен -1), выводится сообщение о том, что элемент уже существует, и функция завершает выполнение.</w:t>
      </w:r>
    </w:p>
    <w:p w14:paraId="2B890572" w14:textId="77777777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Если элемент не найден, функция вычисляет индекс для нового ключа с помощью хеш-функции </w:t>
      </w:r>
      <w:proofErr w:type="spellStart"/>
      <w:r w:rsidRPr="005B1615">
        <w:rPr>
          <w:sz w:val="28"/>
          <w:szCs w:val="28"/>
        </w:rPr>
        <w:t>hashFunction</w:t>
      </w:r>
      <w:proofErr w:type="spellEnd"/>
      <w:r w:rsidRPr="005B1615">
        <w:rPr>
          <w:sz w:val="28"/>
          <w:szCs w:val="28"/>
        </w:rPr>
        <w:t>(</w:t>
      </w:r>
      <w:proofErr w:type="spellStart"/>
      <w:r w:rsidRPr="005B1615">
        <w:rPr>
          <w:sz w:val="28"/>
          <w:szCs w:val="28"/>
        </w:rPr>
        <w:t>key</w:t>
      </w:r>
      <w:proofErr w:type="spellEnd"/>
      <w:r w:rsidRPr="005B1615">
        <w:rPr>
          <w:sz w:val="28"/>
          <w:szCs w:val="28"/>
        </w:rPr>
        <w:t>).</w:t>
      </w:r>
    </w:p>
    <w:p w14:paraId="09F337C8" w14:textId="77777777" w:rsid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Новый элемент добавляется в соответствующую ячейку таблицы с помощью метода </w:t>
      </w:r>
      <w:proofErr w:type="spellStart"/>
      <w:r w:rsidRPr="005B1615">
        <w:rPr>
          <w:sz w:val="28"/>
          <w:szCs w:val="28"/>
        </w:rPr>
        <w:t>push_back</w:t>
      </w:r>
      <w:proofErr w:type="spellEnd"/>
      <w:r w:rsidRPr="005B1615">
        <w:rPr>
          <w:sz w:val="28"/>
          <w:szCs w:val="28"/>
        </w:rPr>
        <w:t>, который добавляет элемент в конец контейнера.</w:t>
      </w:r>
    </w:p>
    <w:p w14:paraId="092A80E5" w14:textId="5A8A628A" w:rsidR="009C4D93" w:rsidRPr="005B1615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Выводится сообщение о том, что элемент был успешно добавлен и указывается индекс.</w:t>
      </w:r>
    </w:p>
    <w:p w14:paraId="06AEDCF2" w14:textId="35A06C90" w:rsidR="009C4D93" w:rsidRDefault="009C4D93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Общее количество элементов </w:t>
      </w:r>
      <w:proofErr w:type="spellStart"/>
      <w:r w:rsidRPr="005B1615">
        <w:rPr>
          <w:sz w:val="28"/>
          <w:szCs w:val="28"/>
        </w:rPr>
        <w:t>all</w:t>
      </w:r>
      <w:proofErr w:type="spellEnd"/>
      <w:r w:rsidRPr="005B1615">
        <w:rPr>
          <w:sz w:val="28"/>
          <w:szCs w:val="28"/>
        </w:rPr>
        <w:t> увеличивается на единицу.</w:t>
      </w:r>
    </w:p>
    <w:p w14:paraId="66719877" w14:textId="7F1D1F15" w:rsidR="005B1615" w:rsidRDefault="005B1615" w:rsidP="00A25977">
      <w:pPr>
        <w:pStyle w:val="aff0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Замена элемента</w:t>
      </w:r>
      <w:r>
        <w:rPr>
          <w:sz w:val="28"/>
          <w:szCs w:val="28"/>
        </w:rPr>
        <w:t xml:space="preserve"> (рисунок 13).</w:t>
      </w:r>
    </w:p>
    <w:p w14:paraId="20F2F66D" w14:textId="77777777" w:rsidR="007E6A50" w:rsidRDefault="00745EE0" w:rsidP="00DE578B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Сначала вычисляется хеш-адрес</w:t>
      </w:r>
      <w:r>
        <w:rPr>
          <w:sz w:val="28"/>
          <w:szCs w:val="28"/>
        </w:rPr>
        <w:t xml:space="preserve"> заменяемого</w:t>
      </w:r>
      <w:r w:rsidRPr="00745EE0">
        <w:rPr>
          <w:sz w:val="28"/>
          <w:szCs w:val="28"/>
        </w:rPr>
        <w:t xml:space="preserve"> элемента с помощью хеш-функции </w:t>
      </w:r>
      <w:proofErr w:type="spellStart"/>
      <w:proofErr w:type="gramStart"/>
      <w:r w:rsidRPr="00745EE0">
        <w:rPr>
          <w:sz w:val="28"/>
          <w:szCs w:val="28"/>
        </w:rPr>
        <w:t>hashFunction</w:t>
      </w:r>
      <w:proofErr w:type="spellEnd"/>
      <w:r w:rsidRPr="00745EE0">
        <w:rPr>
          <w:sz w:val="28"/>
          <w:szCs w:val="28"/>
        </w:rPr>
        <w:t>(</w:t>
      </w:r>
      <w:proofErr w:type="gramEnd"/>
      <w:r w:rsidRPr="00745EE0">
        <w:rPr>
          <w:sz w:val="28"/>
          <w:szCs w:val="28"/>
        </w:rPr>
        <w:t xml:space="preserve">). Этот адрес указывает на индекс в массиве хеш-таблицы, где элемент может находиться. </w:t>
      </w:r>
    </w:p>
    <w:p w14:paraId="0C5E950F" w14:textId="77777777" w:rsidR="007E6A50" w:rsidRDefault="00745EE0" w:rsidP="00DE578B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lastRenderedPageBreak/>
        <w:t xml:space="preserve">После получения индекса нужно пройти по всем элементам цепочки, связанной с данным индексом, чтобы найти элемент с указанным ключом. </w:t>
      </w:r>
    </w:p>
    <w:p w14:paraId="600457C8" w14:textId="77777777" w:rsidR="007E6A50" w:rsidRDefault="00745EE0" w:rsidP="00DE578B">
      <w:pPr>
        <w:spacing w:line="360" w:lineRule="auto"/>
        <w:ind w:firstLine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 xml:space="preserve">Если элемент найден, его значение </w:t>
      </w:r>
      <w:r>
        <w:rPr>
          <w:sz w:val="28"/>
          <w:szCs w:val="28"/>
        </w:rPr>
        <w:t xml:space="preserve">удаляется из хеш-таблицы, а новый элемент добавляется по своему вычисленному с помощью функции </w:t>
      </w:r>
      <w:proofErr w:type="spellStart"/>
      <w:proofErr w:type="gramStart"/>
      <w:r w:rsidRPr="00745EE0">
        <w:rPr>
          <w:sz w:val="28"/>
          <w:szCs w:val="28"/>
        </w:rPr>
        <w:t>hashFunction</w:t>
      </w:r>
      <w:proofErr w:type="spellEnd"/>
      <w:r w:rsidRPr="00745EE0">
        <w:rPr>
          <w:sz w:val="28"/>
          <w:szCs w:val="28"/>
        </w:rPr>
        <w:t>(</w:t>
      </w:r>
      <w:proofErr w:type="gramEnd"/>
      <w:r w:rsidRPr="00745EE0">
        <w:rPr>
          <w:sz w:val="28"/>
          <w:szCs w:val="28"/>
        </w:rPr>
        <w:t>)</w:t>
      </w:r>
      <w:r>
        <w:rPr>
          <w:sz w:val="28"/>
          <w:szCs w:val="28"/>
        </w:rPr>
        <w:t xml:space="preserve"> адресу</w:t>
      </w:r>
      <w:r w:rsidRPr="00745EE0">
        <w:rPr>
          <w:sz w:val="28"/>
          <w:szCs w:val="28"/>
        </w:rPr>
        <w:t xml:space="preserve">.  </w:t>
      </w:r>
    </w:p>
    <w:p w14:paraId="1B3E7473" w14:textId="2389295B" w:rsidR="00745EE0" w:rsidRPr="00DE578B" w:rsidRDefault="00745EE0" w:rsidP="007E6A50">
      <w:pPr>
        <w:spacing w:line="360" w:lineRule="auto"/>
        <w:ind w:left="709"/>
        <w:jc w:val="both"/>
        <w:rPr>
          <w:sz w:val="28"/>
          <w:szCs w:val="28"/>
        </w:rPr>
      </w:pPr>
      <w:r w:rsidRPr="00745EE0">
        <w:rPr>
          <w:sz w:val="28"/>
          <w:szCs w:val="28"/>
        </w:rPr>
        <w:t>После успешной замены возвращается сообщение об успешной замене. Если</w:t>
      </w:r>
      <w:r w:rsidR="00DE578B">
        <w:rPr>
          <w:sz w:val="28"/>
          <w:szCs w:val="28"/>
        </w:rPr>
        <w:t xml:space="preserve"> заменяемый</w:t>
      </w:r>
      <w:r w:rsidRPr="00745EE0">
        <w:rPr>
          <w:sz w:val="28"/>
          <w:szCs w:val="28"/>
        </w:rPr>
        <w:t xml:space="preserve"> элемент не найден, выводится сообщение об отсутствии этого элемента в хеш-таблице.</w:t>
      </w:r>
    </w:p>
    <w:p w14:paraId="79977091" w14:textId="5E26CE83" w:rsidR="005B1615" w:rsidRDefault="005B1615" w:rsidP="005B1615">
      <w:pPr>
        <w:pStyle w:val="aff0"/>
        <w:spacing w:line="360" w:lineRule="auto"/>
        <w:jc w:val="center"/>
        <w:rPr>
          <w:sz w:val="28"/>
          <w:szCs w:val="28"/>
        </w:rPr>
      </w:pPr>
      <w:r w:rsidRPr="005B1615">
        <w:rPr>
          <w:noProof/>
          <w:sz w:val="28"/>
          <w:szCs w:val="28"/>
        </w:rPr>
        <w:drawing>
          <wp:inline distT="0" distB="0" distL="0" distR="0" wp14:anchorId="3361799A" wp14:editId="3D82CE08">
            <wp:extent cx="3696216" cy="847843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DFB" w14:textId="594EDC1D" w:rsidR="005B1615" w:rsidRDefault="005B1615" w:rsidP="005B1615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</w:t>
      </w:r>
    </w:p>
    <w:p w14:paraId="06E3D753" w14:textId="3DE6BD35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B1615">
        <w:rPr>
          <w:sz w:val="28"/>
          <w:szCs w:val="28"/>
        </w:rPr>
        <w:t>oldKey</w:t>
      </w:r>
      <w:proofErr w:type="spellEnd"/>
      <w:r w:rsidRPr="005B1615">
        <w:rPr>
          <w:sz w:val="28"/>
          <w:szCs w:val="28"/>
        </w:rPr>
        <w:t xml:space="preserve">: </w:t>
      </w:r>
      <w:r>
        <w:rPr>
          <w:sz w:val="28"/>
          <w:szCs w:val="28"/>
        </w:rPr>
        <w:t>Хеш-адрес</w:t>
      </w:r>
      <w:r w:rsidRPr="005B1615">
        <w:rPr>
          <w:sz w:val="28"/>
          <w:szCs w:val="28"/>
        </w:rPr>
        <w:t xml:space="preserve"> элемента, который необходимо заменить.</w:t>
      </w:r>
    </w:p>
    <w:p w14:paraId="6DC841B3" w14:textId="67A58C79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B1615">
        <w:rPr>
          <w:sz w:val="28"/>
          <w:szCs w:val="28"/>
        </w:rPr>
        <w:t>newKey</w:t>
      </w:r>
      <w:proofErr w:type="spellEnd"/>
      <w:r w:rsidRPr="005B1615">
        <w:rPr>
          <w:sz w:val="28"/>
          <w:szCs w:val="28"/>
        </w:rPr>
        <w:t xml:space="preserve">: </w:t>
      </w:r>
      <w:r>
        <w:rPr>
          <w:sz w:val="28"/>
          <w:szCs w:val="28"/>
        </w:rPr>
        <w:t>Хеш-адрес</w:t>
      </w:r>
      <w:r w:rsidRPr="005B1615">
        <w:rPr>
          <w:sz w:val="28"/>
          <w:szCs w:val="28"/>
        </w:rPr>
        <w:t>, который будет добавлен в хеш-таблицу.</w:t>
      </w:r>
    </w:p>
    <w:p w14:paraId="368D52DC" w14:textId="77777777" w:rsidR="005B1615" w:rsidRPr="005B1615" w:rsidRDefault="005B1615" w:rsidP="005B16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5B1615">
        <w:rPr>
          <w:i/>
          <w:iCs/>
          <w:sz w:val="28"/>
          <w:szCs w:val="28"/>
        </w:rPr>
        <w:t>Логика работы функции</w:t>
      </w:r>
    </w:p>
    <w:p w14:paraId="66B08BE0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Удаление старого элемента:</w:t>
      </w:r>
    </w:p>
    <w:p w14:paraId="1DF2F4EE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Функция вызывает </w:t>
      </w:r>
      <w:proofErr w:type="spellStart"/>
      <w:r w:rsidRPr="005B1615">
        <w:rPr>
          <w:sz w:val="28"/>
          <w:szCs w:val="28"/>
        </w:rPr>
        <w:t>remove</w:t>
      </w:r>
      <w:proofErr w:type="spellEnd"/>
      <w:r w:rsidRPr="005B1615">
        <w:rPr>
          <w:sz w:val="28"/>
          <w:szCs w:val="28"/>
        </w:rPr>
        <w:t>(</w:t>
      </w:r>
      <w:proofErr w:type="spellStart"/>
      <w:r w:rsidRPr="005B1615">
        <w:rPr>
          <w:sz w:val="28"/>
          <w:szCs w:val="28"/>
        </w:rPr>
        <w:t>oldKey</w:t>
      </w:r>
      <w:proofErr w:type="spellEnd"/>
      <w:r w:rsidRPr="005B1615">
        <w:rPr>
          <w:sz w:val="28"/>
          <w:szCs w:val="28"/>
        </w:rPr>
        <w:t>) для удаления элемента с ключом </w:t>
      </w:r>
      <w:proofErr w:type="spellStart"/>
      <w:r w:rsidRPr="005B1615">
        <w:rPr>
          <w:sz w:val="28"/>
          <w:szCs w:val="28"/>
        </w:rPr>
        <w:t>oldKey</w:t>
      </w:r>
      <w:proofErr w:type="spellEnd"/>
      <w:r w:rsidRPr="005B1615">
        <w:rPr>
          <w:sz w:val="28"/>
          <w:szCs w:val="28"/>
        </w:rPr>
        <w:t> из хеш-таблицы.</w:t>
      </w:r>
    </w:p>
    <w:p w14:paraId="0CAB1F2A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Если элемент не найден, функция </w:t>
      </w:r>
      <w:proofErr w:type="spellStart"/>
      <w:r w:rsidRPr="005B1615">
        <w:rPr>
          <w:sz w:val="28"/>
          <w:szCs w:val="28"/>
        </w:rPr>
        <w:t>remove</w:t>
      </w:r>
      <w:proofErr w:type="spellEnd"/>
      <w:r w:rsidRPr="005B1615">
        <w:rPr>
          <w:sz w:val="28"/>
          <w:szCs w:val="28"/>
        </w:rPr>
        <w:t> выведет соответствующее сообщение.</w:t>
      </w:r>
    </w:p>
    <w:p w14:paraId="29DC93AC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После удаления старого элемента функция вызывает </w:t>
      </w:r>
      <w:proofErr w:type="spellStart"/>
      <w:r w:rsidRPr="005B1615">
        <w:rPr>
          <w:sz w:val="28"/>
          <w:szCs w:val="28"/>
        </w:rPr>
        <w:t>insert</w:t>
      </w:r>
      <w:proofErr w:type="spellEnd"/>
      <w:r w:rsidRPr="005B1615">
        <w:rPr>
          <w:sz w:val="28"/>
          <w:szCs w:val="28"/>
        </w:rPr>
        <w:t>(</w:t>
      </w:r>
      <w:proofErr w:type="spellStart"/>
      <w:r w:rsidRPr="005B1615">
        <w:rPr>
          <w:sz w:val="28"/>
          <w:szCs w:val="28"/>
        </w:rPr>
        <w:t>newKey</w:t>
      </w:r>
      <w:proofErr w:type="spellEnd"/>
      <w:r w:rsidRPr="005B1615">
        <w:rPr>
          <w:sz w:val="28"/>
          <w:szCs w:val="28"/>
        </w:rPr>
        <w:t>) для добавления нового ключа </w:t>
      </w:r>
      <w:proofErr w:type="spellStart"/>
      <w:r w:rsidRPr="005B1615">
        <w:rPr>
          <w:sz w:val="28"/>
          <w:szCs w:val="28"/>
        </w:rPr>
        <w:t>newKey</w:t>
      </w:r>
      <w:proofErr w:type="spellEnd"/>
      <w:r w:rsidRPr="005B1615">
        <w:rPr>
          <w:sz w:val="28"/>
          <w:szCs w:val="28"/>
        </w:rPr>
        <w:t> в хеш-таблицу.</w:t>
      </w:r>
    </w:p>
    <w:p w14:paraId="0E19F45F" w14:textId="5EBDEF50" w:rsid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Если новый элемент уже существует, функция </w:t>
      </w:r>
      <w:proofErr w:type="spellStart"/>
      <w:r w:rsidRPr="005B1615">
        <w:rPr>
          <w:sz w:val="28"/>
          <w:szCs w:val="28"/>
        </w:rPr>
        <w:t>insert</w:t>
      </w:r>
      <w:proofErr w:type="spellEnd"/>
      <w:r w:rsidRPr="005B1615">
        <w:rPr>
          <w:sz w:val="28"/>
          <w:szCs w:val="28"/>
        </w:rPr>
        <w:t> выведет сообщение о дубликате.</w:t>
      </w:r>
    </w:p>
    <w:p w14:paraId="3792A7A8" w14:textId="6AD89C42" w:rsidR="005B1615" w:rsidRDefault="005B1615" w:rsidP="00A25977">
      <w:pPr>
        <w:pStyle w:val="aff0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Добавление нескольких случайных элементов (рисунок 14).</w:t>
      </w:r>
    </w:p>
    <w:p w14:paraId="12EF7B34" w14:textId="53A85E31" w:rsidR="00DE578B" w:rsidRPr="005B1615" w:rsidRDefault="00DE578B" w:rsidP="00DE578B">
      <w:pPr>
        <w:pStyle w:val="aff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Алгоритм аналогичен добавлению одного элемента в хеш-таблицу.</w:t>
      </w:r>
    </w:p>
    <w:p w14:paraId="415F1B61" w14:textId="61FDAFA5" w:rsidR="005B1615" w:rsidRDefault="005B1615" w:rsidP="005B1615">
      <w:pPr>
        <w:pStyle w:val="aff0"/>
        <w:spacing w:line="360" w:lineRule="auto"/>
        <w:jc w:val="center"/>
        <w:rPr>
          <w:sz w:val="28"/>
          <w:szCs w:val="28"/>
        </w:rPr>
      </w:pPr>
      <w:r w:rsidRPr="005B1615">
        <w:rPr>
          <w:noProof/>
          <w:sz w:val="28"/>
          <w:szCs w:val="28"/>
        </w:rPr>
        <w:lastRenderedPageBreak/>
        <w:drawing>
          <wp:inline distT="0" distB="0" distL="0" distR="0" wp14:anchorId="71C85FEC" wp14:editId="2AD7E895">
            <wp:extent cx="5643245" cy="1759354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491" cy="17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91C2" w14:textId="6AAFB27B" w:rsidR="005B1615" w:rsidRPr="005B1615" w:rsidRDefault="005B1615" w:rsidP="005B1615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</w:t>
      </w:r>
    </w:p>
    <w:p w14:paraId="0FD69B31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Пользователь вводит количество случайных элементов, которые будут добавлены в хеш-таблицу. Это значение сохраняется в переменной </w:t>
      </w:r>
      <w:proofErr w:type="spellStart"/>
      <w:r w:rsidRPr="005B1615">
        <w:rPr>
          <w:sz w:val="28"/>
          <w:szCs w:val="28"/>
        </w:rPr>
        <w:t>count</w:t>
      </w:r>
      <w:proofErr w:type="spellEnd"/>
      <w:r w:rsidRPr="005B1615">
        <w:rPr>
          <w:sz w:val="28"/>
          <w:szCs w:val="28"/>
        </w:rPr>
        <w:t>.</w:t>
      </w:r>
    </w:p>
    <w:p w14:paraId="768C1920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Используется цикл </w:t>
      </w:r>
      <w:proofErr w:type="spellStart"/>
      <w:r w:rsidRPr="005B1615">
        <w:rPr>
          <w:sz w:val="28"/>
          <w:szCs w:val="28"/>
        </w:rPr>
        <w:t>for</w:t>
      </w:r>
      <w:proofErr w:type="spellEnd"/>
      <w:r w:rsidRPr="005B1615">
        <w:rPr>
          <w:sz w:val="28"/>
          <w:szCs w:val="28"/>
        </w:rPr>
        <w:t>, который выполняется </w:t>
      </w:r>
      <w:proofErr w:type="spellStart"/>
      <w:r w:rsidRPr="005B1615">
        <w:rPr>
          <w:sz w:val="28"/>
          <w:szCs w:val="28"/>
        </w:rPr>
        <w:t>count</w:t>
      </w:r>
      <w:proofErr w:type="spellEnd"/>
      <w:r w:rsidRPr="005B1615">
        <w:rPr>
          <w:sz w:val="28"/>
          <w:szCs w:val="28"/>
        </w:rPr>
        <w:t> раз.</w:t>
      </w:r>
    </w:p>
    <w:p w14:paraId="77ACC986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На каждой итерации:</w:t>
      </w:r>
    </w:p>
    <w:p w14:paraId="3ABBFEE9" w14:textId="707D2609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Генерируется случайное число с помощью функции </w:t>
      </w:r>
      <w:proofErr w:type="spellStart"/>
      <w:r w:rsidRPr="005B1615">
        <w:rPr>
          <w:sz w:val="28"/>
          <w:szCs w:val="28"/>
        </w:rPr>
        <w:t>Rrand</w:t>
      </w:r>
      <w:proofErr w:type="spellEnd"/>
      <w:r w:rsidR="005D40B5">
        <w:rPr>
          <w:sz w:val="28"/>
          <w:szCs w:val="28"/>
        </w:rPr>
        <w:t>.</w:t>
      </w:r>
    </w:p>
    <w:p w14:paraId="592EF368" w14:textId="77777777" w:rsidR="005B1615" w:rsidRP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Выводится сгенерированное число p и его индекс в хеш-таблице с помощью метода </w:t>
      </w:r>
      <w:proofErr w:type="spellStart"/>
      <w:r w:rsidRPr="005B1615">
        <w:rPr>
          <w:sz w:val="28"/>
          <w:szCs w:val="28"/>
        </w:rPr>
        <w:t>ht.PrintIndex</w:t>
      </w:r>
      <w:proofErr w:type="spellEnd"/>
      <w:r w:rsidRPr="005B1615">
        <w:rPr>
          <w:sz w:val="28"/>
          <w:szCs w:val="28"/>
        </w:rPr>
        <w:t>(p).</w:t>
      </w:r>
    </w:p>
    <w:p w14:paraId="793CB08C" w14:textId="5C001483" w:rsidR="005B1615" w:rsidRDefault="005B1615" w:rsidP="005B1615">
      <w:pPr>
        <w:spacing w:line="360" w:lineRule="auto"/>
        <w:ind w:firstLine="709"/>
        <w:jc w:val="both"/>
        <w:rPr>
          <w:sz w:val="28"/>
          <w:szCs w:val="28"/>
        </w:rPr>
      </w:pPr>
      <w:r w:rsidRPr="005B1615">
        <w:rPr>
          <w:sz w:val="28"/>
          <w:szCs w:val="28"/>
        </w:rPr>
        <w:t>Элемент p вставляется в хеш-таблицу с помощью метода </w:t>
      </w:r>
      <w:proofErr w:type="spellStart"/>
      <w:r w:rsidRPr="005B1615">
        <w:rPr>
          <w:sz w:val="28"/>
          <w:szCs w:val="28"/>
        </w:rPr>
        <w:t>insert</w:t>
      </w:r>
      <w:proofErr w:type="spellEnd"/>
      <w:r w:rsidRPr="005B1615">
        <w:rPr>
          <w:sz w:val="28"/>
          <w:szCs w:val="28"/>
        </w:rPr>
        <w:t>.</w:t>
      </w:r>
    </w:p>
    <w:p w14:paraId="0A1FBFA8" w14:textId="5B378FA6" w:rsidR="007159F2" w:rsidRDefault="007159F2" w:rsidP="007159F2">
      <w:pPr>
        <w:pStyle w:val="1"/>
      </w:pPr>
      <w:bookmarkStart w:id="10" w:name="_Toc183454437"/>
      <w:r>
        <w:lastRenderedPageBreak/>
        <w:t>Пример работы</w:t>
      </w:r>
      <w:r w:rsidR="00DE578B">
        <w:t>.</w:t>
      </w:r>
      <w:bookmarkEnd w:id="10"/>
    </w:p>
    <w:p w14:paraId="5F35B622" w14:textId="2389CE7D" w:rsidR="007159F2" w:rsidRPr="007159F2" w:rsidRDefault="007159F2" w:rsidP="007159F2">
      <w:pPr>
        <w:spacing w:line="360" w:lineRule="auto"/>
        <w:ind w:firstLine="709"/>
        <w:jc w:val="both"/>
        <w:rPr>
          <w:sz w:val="28"/>
          <w:szCs w:val="28"/>
        </w:rPr>
      </w:pPr>
      <w:r w:rsidRPr="007159F2">
        <w:rPr>
          <w:sz w:val="28"/>
          <w:szCs w:val="28"/>
        </w:rPr>
        <w:t>Вывод исходных данных (рисунок 15).</w:t>
      </w:r>
    </w:p>
    <w:p w14:paraId="1CE97ECA" w14:textId="3FA1EAC2" w:rsidR="007159F2" w:rsidRDefault="007159F2" w:rsidP="007159F2">
      <w:r w:rsidRPr="007159F2">
        <w:rPr>
          <w:noProof/>
        </w:rPr>
        <w:drawing>
          <wp:inline distT="0" distB="0" distL="0" distR="0" wp14:anchorId="3611F45F" wp14:editId="27D2AA6B">
            <wp:extent cx="6191885" cy="2086610"/>
            <wp:effectExtent l="0" t="0" r="0" b="889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0136" w14:textId="761AF53A" w:rsidR="009C4D93" w:rsidRPr="007159F2" w:rsidRDefault="007159F2" w:rsidP="007159F2">
      <w:pPr>
        <w:pStyle w:val="af4"/>
      </w:pPr>
      <w:r w:rsidRPr="007159F2">
        <w:t>Рисунок 15.</w:t>
      </w:r>
    </w:p>
    <w:p w14:paraId="12F5DD22" w14:textId="578A63FC" w:rsidR="009C4D93" w:rsidRDefault="007159F2" w:rsidP="007159F2">
      <w:pPr>
        <w:pStyle w:val="aff0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Вывод полученной хеш-таблицы и ее параметров (рисунок 16).</w:t>
      </w:r>
    </w:p>
    <w:p w14:paraId="38E51A62" w14:textId="404EC6FE" w:rsidR="007159F2" w:rsidRDefault="007159F2" w:rsidP="007159F2">
      <w:pPr>
        <w:pStyle w:val="aff0"/>
        <w:spacing w:line="360" w:lineRule="auto"/>
        <w:ind w:left="0"/>
        <w:jc w:val="center"/>
        <w:rPr>
          <w:sz w:val="28"/>
          <w:szCs w:val="28"/>
        </w:rPr>
      </w:pPr>
      <w:r w:rsidRPr="007159F2">
        <w:rPr>
          <w:noProof/>
          <w:sz w:val="28"/>
          <w:szCs w:val="28"/>
        </w:rPr>
        <w:drawing>
          <wp:inline distT="0" distB="0" distL="0" distR="0" wp14:anchorId="2934D0EC" wp14:editId="6E1F2D68">
            <wp:extent cx="4335780" cy="5419837"/>
            <wp:effectExtent l="0" t="0" r="762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0842" cy="54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1FC2" w14:textId="732A91FC" w:rsidR="007159F2" w:rsidRDefault="007159F2" w:rsidP="007159F2">
      <w:pPr>
        <w:pStyle w:val="af4"/>
      </w:pPr>
      <w:r>
        <w:t>Рисунок 16.</w:t>
      </w:r>
    </w:p>
    <w:p w14:paraId="432F6FC6" w14:textId="6564F5CD" w:rsidR="007159F2" w:rsidRDefault="007159F2" w:rsidP="007159F2">
      <w:pPr>
        <w:pStyle w:val="af4"/>
        <w:spacing w:line="360" w:lineRule="auto"/>
        <w:ind w:firstLine="709"/>
        <w:jc w:val="both"/>
      </w:pPr>
      <w:r>
        <w:lastRenderedPageBreak/>
        <w:t>Поиск несуществующего элемента (рисунок 17).</w:t>
      </w:r>
    </w:p>
    <w:p w14:paraId="6D36A1C5" w14:textId="5B77BD53" w:rsidR="007159F2" w:rsidRDefault="007159F2" w:rsidP="007159F2">
      <w:pPr>
        <w:jc w:val="center"/>
      </w:pPr>
      <w:r w:rsidRPr="007159F2">
        <w:rPr>
          <w:noProof/>
        </w:rPr>
        <w:drawing>
          <wp:inline distT="0" distB="0" distL="0" distR="0" wp14:anchorId="6E3D1D3A" wp14:editId="01A0209B">
            <wp:extent cx="5965210" cy="813816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9858" cy="814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12EA" w14:textId="417DD5CA" w:rsidR="007159F2" w:rsidRDefault="007159F2" w:rsidP="007159F2">
      <w:pPr>
        <w:pStyle w:val="af4"/>
      </w:pPr>
      <w:r>
        <w:t>Рисунок 17.</w:t>
      </w:r>
    </w:p>
    <w:p w14:paraId="620432C9" w14:textId="770F78CD" w:rsidR="007159F2" w:rsidRDefault="007159F2" w:rsidP="007159F2"/>
    <w:p w14:paraId="279A4DE8" w14:textId="65AB7ED7" w:rsidR="007159F2" w:rsidRDefault="007159F2" w:rsidP="007159F2"/>
    <w:p w14:paraId="7F2DFBD5" w14:textId="29F275A1" w:rsidR="007159F2" w:rsidRDefault="007159F2" w:rsidP="007159F2">
      <w:pPr>
        <w:spacing w:line="360" w:lineRule="auto"/>
        <w:ind w:firstLine="709"/>
        <w:jc w:val="both"/>
        <w:rPr>
          <w:sz w:val="28"/>
          <w:szCs w:val="28"/>
        </w:rPr>
      </w:pPr>
      <w:r w:rsidRPr="007159F2">
        <w:rPr>
          <w:sz w:val="28"/>
          <w:szCs w:val="28"/>
        </w:rPr>
        <w:lastRenderedPageBreak/>
        <w:t>Поиск существующего элемента (рисунок 18).</w:t>
      </w:r>
    </w:p>
    <w:p w14:paraId="55977841" w14:textId="7C8D6D42" w:rsidR="007159F2" w:rsidRDefault="007159F2" w:rsidP="007159F2">
      <w:pPr>
        <w:spacing w:line="360" w:lineRule="auto"/>
        <w:jc w:val="center"/>
        <w:rPr>
          <w:sz w:val="28"/>
          <w:szCs w:val="28"/>
        </w:rPr>
      </w:pPr>
      <w:r w:rsidRPr="007159F2">
        <w:rPr>
          <w:noProof/>
          <w:sz w:val="28"/>
          <w:szCs w:val="28"/>
        </w:rPr>
        <w:drawing>
          <wp:inline distT="0" distB="0" distL="0" distR="0" wp14:anchorId="2BB7AD33" wp14:editId="55D4A3F1">
            <wp:extent cx="5604596" cy="793242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247" cy="79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8139" w14:textId="389FFA85" w:rsidR="007159F2" w:rsidRDefault="007159F2" w:rsidP="007159F2">
      <w:pPr>
        <w:pStyle w:val="af4"/>
      </w:pPr>
      <w:r>
        <w:t>Рисунок 18.</w:t>
      </w:r>
    </w:p>
    <w:p w14:paraId="6C5A9DF9" w14:textId="6B6B5B9B" w:rsidR="007159F2" w:rsidRDefault="007159F2" w:rsidP="007159F2"/>
    <w:p w14:paraId="10A636C8" w14:textId="539058AB" w:rsidR="007159F2" w:rsidRDefault="007159F2" w:rsidP="007159F2"/>
    <w:p w14:paraId="63A672EF" w14:textId="77777777" w:rsidR="007159F2" w:rsidRPr="007159F2" w:rsidRDefault="007159F2" w:rsidP="007159F2"/>
    <w:p w14:paraId="7B02AAB0" w14:textId="66EF18DF" w:rsidR="007159F2" w:rsidRDefault="007159F2" w:rsidP="008369DE">
      <w:pPr>
        <w:spacing w:line="360" w:lineRule="auto"/>
        <w:ind w:firstLine="709"/>
        <w:jc w:val="both"/>
        <w:rPr>
          <w:sz w:val="28"/>
          <w:szCs w:val="28"/>
        </w:rPr>
      </w:pPr>
      <w:r w:rsidRPr="007159F2">
        <w:rPr>
          <w:sz w:val="28"/>
          <w:szCs w:val="28"/>
        </w:rPr>
        <w:lastRenderedPageBreak/>
        <w:t>Удаление несуществующего элемента (рисунок 19).</w:t>
      </w:r>
    </w:p>
    <w:p w14:paraId="4692A99F" w14:textId="01F669C6" w:rsidR="007159F2" w:rsidRDefault="007159F2" w:rsidP="007159F2">
      <w:pPr>
        <w:jc w:val="center"/>
        <w:rPr>
          <w:sz w:val="28"/>
          <w:szCs w:val="28"/>
        </w:rPr>
      </w:pPr>
      <w:r w:rsidRPr="007159F2">
        <w:rPr>
          <w:noProof/>
          <w:sz w:val="28"/>
          <w:szCs w:val="28"/>
        </w:rPr>
        <w:drawing>
          <wp:inline distT="0" distB="0" distL="0" distR="0" wp14:anchorId="01B61F58" wp14:editId="5CAA07B4">
            <wp:extent cx="5669280" cy="8330912"/>
            <wp:effectExtent l="0" t="0" r="762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2764" cy="83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7B30" w14:textId="701AE9F8" w:rsidR="008369DE" w:rsidRDefault="008369DE" w:rsidP="007159F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19.</w:t>
      </w:r>
    </w:p>
    <w:p w14:paraId="538EB24C" w14:textId="245AFA55" w:rsidR="008369DE" w:rsidRDefault="008369DE" w:rsidP="007159F2">
      <w:pPr>
        <w:jc w:val="center"/>
        <w:rPr>
          <w:sz w:val="28"/>
          <w:szCs w:val="28"/>
        </w:rPr>
      </w:pPr>
    </w:p>
    <w:p w14:paraId="6505B482" w14:textId="5807B6D2" w:rsidR="008369DE" w:rsidRDefault="008369DE" w:rsidP="008369D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Удаление существующего элемента (рисунок 20).</w:t>
      </w:r>
    </w:p>
    <w:p w14:paraId="46EF1DA0" w14:textId="2EC00AA2" w:rsidR="008369DE" w:rsidRDefault="008369DE" w:rsidP="007159F2">
      <w:pPr>
        <w:jc w:val="center"/>
        <w:rPr>
          <w:sz w:val="28"/>
          <w:szCs w:val="28"/>
        </w:rPr>
      </w:pPr>
      <w:r w:rsidRPr="008369DE">
        <w:rPr>
          <w:noProof/>
          <w:sz w:val="28"/>
          <w:szCs w:val="28"/>
        </w:rPr>
        <w:drawing>
          <wp:inline distT="0" distB="0" distL="0" distR="0" wp14:anchorId="62A58E1D" wp14:editId="7D985527">
            <wp:extent cx="5463540" cy="8165006"/>
            <wp:effectExtent l="0" t="0" r="3810" b="762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9377" cy="81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Рисунок 20.</w:t>
      </w:r>
    </w:p>
    <w:p w14:paraId="1864C2FE" w14:textId="6C995174" w:rsidR="008369DE" w:rsidRDefault="008369DE" w:rsidP="007159F2">
      <w:pPr>
        <w:jc w:val="center"/>
        <w:rPr>
          <w:sz w:val="28"/>
          <w:szCs w:val="28"/>
        </w:rPr>
      </w:pPr>
    </w:p>
    <w:p w14:paraId="3FD9D08B" w14:textId="77777777" w:rsidR="008369DE" w:rsidRDefault="008369DE" w:rsidP="008369DE">
      <w:pPr>
        <w:spacing w:line="360" w:lineRule="auto"/>
        <w:rPr>
          <w:sz w:val="28"/>
          <w:szCs w:val="28"/>
        </w:rPr>
      </w:pPr>
    </w:p>
    <w:p w14:paraId="0D6E2C6E" w14:textId="5670C8F2" w:rsidR="008369DE" w:rsidRDefault="008369DE" w:rsidP="008369D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элемента (рисунок 21).</w:t>
      </w:r>
    </w:p>
    <w:p w14:paraId="7D570EEC" w14:textId="24586B0D" w:rsidR="008369DE" w:rsidRDefault="008369DE" w:rsidP="007159F2">
      <w:pPr>
        <w:jc w:val="center"/>
        <w:rPr>
          <w:sz w:val="28"/>
          <w:szCs w:val="28"/>
        </w:rPr>
      </w:pPr>
      <w:r w:rsidRPr="008369DE">
        <w:rPr>
          <w:noProof/>
          <w:sz w:val="28"/>
          <w:szCs w:val="28"/>
        </w:rPr>
        <w:drawing>
          <wp:inline distT="0" distB="0" distL="0" distR="0" wp14:anchorId="386CA62C" wp14:editId="79649DBA">
            <wp:extent cx="5859780" cy="8512392"/>
            <wp:effectExtent l="0" t="0" r="7620" b="317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1569" cy="851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8618" w14:textId="22223C2A" w:rsidR="008369DE" w:rsidRDefault="008369DE" w:rsidP="007159F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21.</w:t>
      </w:r>
    </w:p>
    <w:p w14:paraId="361A0A84" w14:textId="76CD3DB7" w:rsidR="008369DE" w:rsidRDefault="008369DE" w:rsidP="008369D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уже существующего элемента (рисунок 22).</w:t>
      </w:r>
    </w:p>
    <w:p w14:paraId="75A8EC78" w14:textId="6012B697" w:rsidR="008369DE" w:rsidRDefault="008369DE" w:rsidP="007159F2">
      <w:pPr>
        <w:jc w:val="center"/>
        <w:rPr>
          <w:sz w:val="28"/>
          <w:szCs w:val="28"/>
        </w:rPr>
      </w:pPr>
      <w:r w:rsidRPr="008369DE">
        <w:rPr>
          <w:noProof/>
          <w:sz w:val="28"/>
          <w:szCs w:val="28"/>
        </w:rPr>
        <w:drawing>
          <wp:inline distT="0" distB="0" distL="0" distR="0" wp14:anchorId="0624DC3D" wp14:editId="07E1A6EB">
            <wp:extent cx="5469780" cy="819150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9053" cy="8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9865" w14:textId="3AC58619" w:rsidR="008369DE" w:rsidRDefault="008369DE" w:rsidP="007159F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22.</w:t>
      </w:r>
    </w:p>
    <w:p w14:paraId="46B64738" w14:textId="59D71CE3" w:rsidR="008369DE" w:rsidRDefault="008369DE" w:rsidP="007159F2">
      <w:pPr>
        <w:jc w:val="center"/>
        <w:rPr>
          <w:sz w:val="28"/>
          <w:szCs w:val="28"/>
        </w:rPr>
      </w:pPr>
    </w:p>
    <w:p w14:paraId="2C7C1FBC" w14:textId="30DA3F06" w:rsidR="008369DE" w:rsidRDefault="008369DE" w:rsidP="007159F2">
      <w:pPr>
        <w:jc w:val="center"/>
        <w:rPr>
          <w:sz w:val="28"/>
          <w:szCs w:val="28"/>
        </w:rPr>
      </w:pPr>
    </w:p>
    <w:p w14:paraId="3FB086D9" w14:textId="5602C78F" w:rsidR="008369DE" w:rsidRDefault="008369DE" w:rsidP="008369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Замена элемента (рисунок 23).</w:t>
      </w:r>
    </w:p>
    <w:p w14:paraId="43AEA179" w14:textId="671E64F8" w:rsidR="008369DE" w:rsidRDefault="002735F7" w:rsidP="007159F2">
      <w:pPr>
        <w:jc w:val="center"/>
        <w:rPr>
          <w:sz w:val="28"/>
          <w:szCs w:val="28"/>
        </w:rPr>
      </w:pPr>
      <w:r w:rsidRPr="002735F7">
        <w:rPr>
          <w:noProof/>
          <w:sz w:val="28"/>
          <w:szCs w:val="28"/>
        </w:rPr>
        <w:drawing>
          <wp:inline distT="0" distB="0" distL="0" distR="0" wp14:anchorId="14146DF7" wp14:editId="7A072839">
            <wp:extent cx="5317030" cy="8397240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3990" cy="84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201C" w14:textId="7F9F08B7" w:rsidR="008369DE" w:rsidRDefault="008369DE" w:rsidP="007159F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23.</w:t>
      </w:r>
    </w:p>
    <w:p w14:paraId="131E57FC" w14:textId="678ECDD4" w:rsidR="002735F7" w:rsidRDefault="002735F7" w:rsidP="007159F2">
      <w:pPr>
        <w:jc w:val="center"/>
        <w:rPr>
          <w:sz w:val="28"/>
          <w:szCs w:val="28"/>
        </w:rPr>
      </w:pPr>
    </w:p>
    <w:p w14:paraId="6C7B2F01" w14:textId="4122E222" w:rsidR="002735F7" w:rsidRDefault="002735F7" w:rsidP="002735F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Замена несуществующего элемента (рисунок 24).</w:t>
      </w:r>
    </w:p>
    <w:p w14:paraId="724A00E0" w14:textId="34EA7B71" w:rsidR="002735F7" w:rsidRDefault="002C2F6D" w:rsidP="007159F2">
      <w:pPr>
        <w:jc w:val="center"/>
        <w:rPr>
          <w:sz w:val="28"/>
          <w:szCs w:val="28"/>
        </w:rPr>
      </w:pPr>
      <w:r w:rsidRPr="002C2F6D">
        <w:rPr>
          <w:noProof/>
          <w:sz w:val="28"/>
          <w:szCs w:val="28"/>
        </w:rPr>
        <w:drawing>
          <wp:inline distT="0" distB="0" distL="0" distR="0" wp14:anchorId="228E7379" wp14:editId="2055A3DC">
            <wp:extent cx="5420131" cy="8214360"/>
            <wp:effectExtent l="0" t="0" r="952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2600" cy="82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8BB1" w14:textId="107BE5B3" w:rsidR="002735F7" w:rsidRDefault="002735F7" w:rsidP="007159F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24.</w:t>
      </w:r>
    </w:p>
    <w:p w14:paraId="7C27AF08" w14:textId="417D5F35" w:rsidR="002C2F6D" w:rsidRDefault="002C2F6D" w:rsidP="007159F2">
      <w:pPr>
        <w:jc w:val="center"/>
        <w:rPr>
          <w:sz w:val="28"/>
          <w:szCs w:val="28"/>
        </w:rPr>
      </w:pPr>
    </w:p>
    <w:p w14:paraId="01BA5B36" w14:textId="6549C9C2" w:rsidR="002C2F6D" w:rsidRDefault="002C2F6D" w:rsidP="007159F2">
      <w:pPr>
        <w:jc w:val="center"/>
        <w:rPr>
          <w:sz w:val="28"/>
          <w:szCs w:val="28"/>
        </w:rPr>
      </w:pPr>
    </w:p>
    <w:p w14:paraId="236BA983" w14:textId="6A15A19F" w:rsidR="002C2F6D" w:rsidRDefault="002C2F6D" w:rsidP="002C2F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нескольких случайных элементов (рисунок 25).</w:t>
      </w:r>
    </w:p>
    <w:p w14:paraId="5914C25D" w14:textId="33838F14" w:rsidR="002C2F6D" w:rsidRDefault="002C2F6D" w:rsidP="007159F2">
      <w:pPr>
        <w:jc w:val="center"/>
        <w:rPr>
          <w:sz w:val="28"/>
          <w:szCs w:val="28"/>
        </w:rPr>
      </w:pPr>
      <w:r w:rsidRPr="002C2F6D">
        <w:rPr>
          <w:noProof/>
          <w:sz w:val="28"/>
          <w:szCs w:val="28"/>
        </w:rPr>
        <w:drawing>
          <wp:inline distT="0" distB="0" distL="0" distR="0" wp14:anchorId="3F94EF5D" wp14:editId="5C27A388">
            <wp:extent cx="5234940" cy="8467618"/>
            <wp:effectExtent l="0" t="0" r="381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8389" cy="8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28DE" w14:textId="27102553" w:rsidR="002C2F6D" w:rsidRPr="007159F2" w:rsidRDefault="002C2F6D" w:rsidP="007159F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25.</w:t>
      </w:r>
    </w:p>
    <w:p w14:paraId="7F46CEDF" w14:textId="590EDC1B" w:rsidR="00E327D5" w:rsidRPr="0054002E" w:rsidRDefault="00E327D5" w:rsidP="00E327D5">
      <w:pPr>
        <w:pStyle w:val="1"/>
      </w:pPr>
      <w:bookmarkStart w:id="11" w:name="_Toc183454438"/>
      <w:r w:rsidRPr="0054002E">
        <w:lastRenderedPageBreak/>
        <w:t>Заключение</w:t>
      </w:r>
      <w:bookmarkEnd w:id="11"/>
    </w:p>
    <w:p w14:paraId="20C38421" w14:textId="2DCCF743" w:rsidR="002C2F6D" w:rsidRPr="002C2F6D" w:rsidRDefault="002C2F6D" w:rsidP="002C2F6D">
      <w:pPr>
        <w:spacing w:line="360" w:lineRule="auto"/>
        <w:ind w:firstLine="709"/>
        <w:jc w:val="both"/>
        <w:rPr>
          <w:sz w:val="28"/>
          <w:szCs w:val="28"/>
        </w:rPr>
      </w:pPr>
      <w:r w:rsidRPr="002C2F6D">
        <w:rPr>
          <w:sz w:val="28"/>
          <w:szCs w:val="28"/>
        </w:rPr>
        <w:t>В ходе выполнения лабораторной работы была разработана и реализована структура данных — хеш-таблица, которая позволяет эффективно хранить и обрабатывать данные. Основные функции, реализованные в программе, включают добавление, удаление, поиск и замену элементов, а также возможность добавления случайных чисел.</w:t>
      </w:r>
      <w:r>
        <w:rPr>
          <w:sz w:val="28"/>
          <w:szCs w:val="28"/>
        </w:rPr>
        <w:t xml:space="preserve"> </w:t>
      </w:r>
      <w:r w:rsidRPr="002C2F6D">
        <w:rPr>
          <w:sz w:val="28"/>
          <w:szCs w:val="28"/>
        </w:rPr>
        <w:t xml:space="preserve">В результате выполнения работы была достигнута цель — создание эффективной структуры данных для хранения и обработки информации. </w:t>
      </w:r>
    </w:p>
    <w:p w14:paraId="4BE87C5A" w14:textId="2B367EF6" w:rsidR="002C2F6D" w:rsidRPr="002C2F6D" w:rsidRDefault="002C2F6D" w:rsidP="002C2F6D">
      <w:pPr>
        <w:spacing w:line="360" w:lineRule="auto"/>
        <w:ind w:firstLine="709"/>
        <w:jc w:val="both"/>
        <w:rPr>
          <w:sz w:val="28"/>
          <w:szCs w:val="28"/>
        </w:rPr>
      </w:pPr>
      <w:r w:rsidRPr="002C2F6D">
        <w:rPr>
          <w:sz w:val="28"/>
          <w:szCs w:val="28"/>
        </w:rPr>
        <w:t>Работа над проектом позволила углубить знания в области структур данных и алгоритмов, а также развить навыки программирования на языке C++.</w:t>
      </w:r>
    </w:p>
    <w:p w14:paraId="7FD06C7A" w14:textId="3403C4D1" w:rsidR="00E327D5" w:rsidRPr="002C2F6D" w:rsidRDefault="00E327D5" w:rsidP="002C2F6D">
      <w:pPr>
        <w:pStyle w:val="1"/>
      </w:pPr>
      <w:r>
        <w:lastRenderedPageBreak/>
        <w:t xml:space="preserve"> </w:t>
      </w:r>
      <w:bookmarkStart w:id="12" w:name="_Toc183454439"/>
      <w:r w:rsidRPr="002C2F6D">
        <w:t>Список литературы</w:t>
      </w:r>
      <w:bookmarkEnd w:id="12"/>
    </w:p>
    <w:p w14:paraId="25482EB5" w14:textId="77777777" w:rsidR="002C2F6D" w:rsidRPr="002C2F6D" w:rsidRDefault="002C2F6D" w:rsidP="00A25977">
      <w:pPr>
        <w:pStyle w:val="aff0"/>
        <w:numPr>
          <w:ilvl w:val="0"/>
          <w:numId w:val="11"/>
        </w:numPr>
        <w:spacing w:line="360" w:lineRule="auto"/>
        <w:ind w:left="357" w:firstLine="357"/>
        <w:rPr>
          <w:sz w:val="28"/>
          <w:szCs w:val="28"/>
        </w:rPr>
      </w:pPr>
      <w:proofErr w:type="spellStart"/>
      <w:r w:rsidRPr="002C2F6D">
        <w:rPr>
          <w:sz w:val="28"/>
          <w:szCs w:val="28"/>
        </w:rPr>
        <w:t>Кормен</w:t>
      </w:r>
      <w:proofErr w:type="spellEnd"/>
      <w:r w:rsidRPr="002C2F6D">
        <w:rPr>
          <w:sz w:val="28"/>
          <w:szCs w:val="28"/>
        </w:rPr>
        <w:t xml:space="preserve">, Т. Х., </w:t>
      </w:r>
      <w:proofErr w:type="spellStart"/>
      <w:r w:rsidRPr="002C2F6D">
        <w:rPr>
          <w:sz w:val="28"/>
          <w:szCs w:val="28"/>
        </w:rPr>
        <w:t>Лейзерсон</w:t>
      </w:r>
      <w:proofErr w:type="spellEnd"/>
      <w:r w:rsidRPr="002C2F6D">
        <w:rPr>
          <w:sz w:val="28"/>
          <w:szCs w:val="28"/>
        </w:rPr>
        <w:t xml:space="preserve">, Ч. Э., </w:t>
      </w:r>
      <w:proofErr w:type="spellStart"/>
      <w:r w:rsidRPr="002C2F6D">
        <w:rPr>
          <w:sz w:val="28"/>
          <w:szCs w:val="28"/>
        </w:rPr>
        <w:t>Ривест</w:t>
      </w:r>
      <w:proofErr w:type="spellEnd"/>
      <w:r w:rsidRPr="002C2F6D">
        <w:rPr>
          <w:sz w:val="28"/>
          <w:szCs w:val="28"/>
        </w:rPr>
        <w:t>, Р. Л., Штайн, К. Алгоритмы: построение и анализ — М.: Вильямс, 2003.</w:t>
      </w:r>
    </w:p>
    <w:p w14:paraId="5D34A8B3" w14:textId="77777777" w:rsidR="002C2F6D" w:rsidRPr="002C2F6D" w:rsidRDefault="002C2F6D" w:rsidP="00A25977">
      <w:pPr>
        <w:pStyle w:val="aff0"/>
        <w:numPr>
          <w:ilvl w:val="0"/>
          <w:numId w:val="11"/>
        </w:numPr>
        <w:spacing w:line="360" w:lineRule="auto"/>
        <w:ind w:left="357" w:firstLine="357"/>
        <w:rPr>
          <w:sz w:val="28"/>
          <w:szCs w:val="28"/>
        </w:rPr>
      </w:pPr>
      <w:r w:rsidRPr="002C2F6D">
        <w:rPr>
          <w:sz w:val="28"/>
          <w:szCs w:val="28"/>
        </w:rPr>
        <w:t>Седжвик, Р., Уэйн, К. Алгоритмы на C++ — М.: Вильямс, 2003.</w:t>
      </w:r>
    </w:p>
    <w:p w14:paraId="4838B7CA" w14:textId="77777777" w:rsidR="002C2F6D" w:rsidRPr="002C2F6D" w:rsidRDefault="002C2F6D" w:rsidP="00A25977">
      <w:pPr>
        <w:pStyle w:val="aff0"/>
        <w:numPr>
          <w:ilvl w:val="0"/>
          <w:numId w:val="11"/>
        </w:numPr>
        <w:spacing w:line="360" w:lineRule="auto"/>
        <w:ind w:left="357" w:firstLine="357"/>
        <w:rPr>
          <w:sz w:val="28"/>
          <w:szCs w:val="28"/>
        </w:rPr>
      </w:pPr>
      <w:r w:rsidRPr="002C2F6D">
        <w:rPr>
          <w:sz w:val="28"/>
          <w:szCs w:val="28"/>
        </w:rPr>
        <w:t>Мерфи, К. П. Основы вероятности и статистики — М.: ДМК Пресс, 2005.</w:t>
      </w:r>
    </w:p>
    <w:p w14:paraId="01B06FD9" w14:textId="5D0E7F76" w:rsidR="00FC0920" w:rsidRPr="002C2F6D" w:rsidRDefault="002C2F6D" w:rsidP="002C2F6D">
      <w:pPr>
        <w:pStyle w:val="1"/>
      </w:pPr>
      <w:bookmarkStart w:id="13" w:name="_Toc183454440"/>
      <w:r w:rsidRPr="002C2F6D">
        <w:lastRenderedPageBreak/>
        <w:t>Листинг программы</w:t>
      </w:r>
      <w:bookmarkEnd w:id="13"/>
    </w:p>
    <w:p w14:paraId="15ED163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&lt;iostream&gt;</w:t>
      </w:r>
    </w:p>
    <w:p w14:paraId="4379D2F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&lt;vector&gt;</w:t>
      </w:r>
    </w:p>
    <w:p w14:paraId="339FDE5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&lt;list&gt;</w:t>
      </w:r>
    </w:p>
    <w:p w14:paraId="1720C24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&lt;random&gt;</w:t>
      </w:r>
    </w:p>
    <w:p w14:paraId="5ECA43D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#include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&lt;set&gt;</w:t>
      </w:r>
    </w:p>
    <w:p w14:paraId="1099300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FD33FD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using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namespace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std;</w:t>
      </w:r>
    </w:p>
    <w:p w14:paraId="46463FF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0113E3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class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HashTable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</w:t>
      </w:r>
    </w:p>
    <w:p w14:paraId="008CF9D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private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:</w:t>
      </w:r>
    </w:p>
    <w:p w14:paraId="3B59342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list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&gt;&gt; table;</w:t>
      </w:r>
    </w:p>
    <w:p w14:paraId="6832727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size;</w:t>
      </w:r>
    </w:p>
    <w:p w14:paraId="725F252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all;</w:t>
      </w:r>
    </w:p>
    <w:p w14:paraId="47218A7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CCA82C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hashFunction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3008BE7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firstDigit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/ 10000;</w:t>
      </w:r>
    </w:p>
    <w:p w14:paraId="5A7F22C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lastDigit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% 10;</w:t>
      </w:r>
    </w:p>
    <w:p w14:paraId="5A6741A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firstDigit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lastDigit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% size;</w:t>
      </w:r>
    </w:p>
    <w:p w14:paraId="464E976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5014492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547301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public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:</w:t>
      </w:r>
    </w:p>
    <w:p w14:paraId="070DA54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HashTable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s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: size((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s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* 0.5)) {</w:t>
      </w:r>
    </w:p>
    <w:p w14:paraId="318B298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table.resize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(size);</w:t>
      </w:r>
    </w:p>
    <w:p w14:paraId="42C40BF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60C9F6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D4B4E7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PrintIndex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value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2D0DF96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hashFunction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value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0C24E96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F1A4B0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EBE855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GetSize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5E0D72D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size;</w:t>
      </w:r>
    </w:p>
    <w:p w14:paraId="44FB194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0050EE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D19C5E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GetCount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30C91C4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all;</w:t>
      </w:r>
    </w:p>
    <w:p w14:paraId="2E4EE44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2399384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810377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insert(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312C6A8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(find(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!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= -1) {</w:t>
      </w:r>
    </w:p>
    <w:p w14:paraId="0FFFB3E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</w:rPr>
        <w:t>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 уже существует в таблице по индексу"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PrintIndex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</w:rPr>
        <w:t>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)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FA49BB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8F6F20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4AEFC7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818FF0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index =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hashFunction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41FBC10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table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index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push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_back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7228E01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</w:rPr>
        <w:t>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 добавлен по индексу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index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2529B53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all += 1;</w:t>
      </w:r>
    </w:p>
    <w:p w14:paraId="4C18BC6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6C002CE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DC6AAC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remove(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2993461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index = find(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11F42B4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(index == -1) {</w:t>
      </w:r>
    </w:p>
    <w:p w14:paraId="5F2E387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 не найден."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0B38DAA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F287BE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F261AD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table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index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.remove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23E0A6B7" w14:textId="77777777" w:rsidR="002C2F6D" w:rsidRPr="007E6A50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4B1E97">
        <w:rPr>
          <w:rFonts w:ascii="Cascadia Mono" w:hAnsi="Cascadia Mono" w:cs="Cascadia Mono"/>
          <w:color w:val="000000"/>
          <w:sz w:val="16"/>
          <w:szCs w:val="16"/>
          <w:lang w:val="en-US"/>
        </w:rPr>
        <w:t>all</w:t>
      </w:r>
      <w:r w:rsidRPr="007E6A50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-= 1;</w:t>
      </w:r>
    </w:p>
    <w:p w14:paraId="7C6870A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E6A50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</w:rPr>
        <w:t>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 удален из индекса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index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"."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DB69D0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1B2A77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DCED06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find(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321EC3E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index =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hashFunction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614F75A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index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40623D1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(item ==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key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13CFAED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index;</w:t>
      </w:r>
    </w:p>
    <w:p w14:paraId="2173737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6521F57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2D2065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-1;</w:t>
      </w:r>
    </w:p>
    <w:p w14:paraId="2E4AB92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03AD32A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67D20B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replace(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oldKey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newKey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295BC89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remove(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oldKey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412C369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insert(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newKey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5836BC2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46DD360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F6F83A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fill_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coefficient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641ADCA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coef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7590194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table) {</w:t>
      </w:r>
    </w:p>
    <w:p w14:paraId="3427C45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(!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item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.empty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()) {</w:t>
      </w:r>
    </w:p>
    <w:p w14:paraId="74A412F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coef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+= 1;</w:t>
      </w:r>
    </w:p>
    <w:p w14:paraId="5577C9D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6F874E1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4CBB46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coef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/ size;</w:t>
      </w:r>
    </w:p>
    <w:p w14:paraId="05D4AA9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4AA0134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A116BA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avg_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steps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095AE69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all_steps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</w:t>
      </w:r>
    </w:p>
    <w:p w14:paraId="7F4D064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8F76A7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56BC8E4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(!table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.empty()) {</w:t>
      </w:r>
    </w:p>
    <w:p w14:paraId="1AAB305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temp = 1;</w:t>
      </w:r>
    </w:p>
    <w:p w14:paraId="3469EDF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5EDBFD3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all_steps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+= temp;</w:t>
      </w:r>
    </w:p>
    <w:p w14:paraId="388D2B6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temp += 1;</w:t>
      </w:r>
    </w:p>
    <w:p w14:paraId="1AC7BA4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7B42332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35B10E3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47B7D3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08099D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double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all_steps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/ all;</w:t>
      </w:r>
    </w:p>
    <w:p w14:paraId="109C04D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C7347B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7D92D82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57B0B2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print(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5C6715C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size; ++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9BA775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"Index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":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0181F3F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(!table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.empty()) {</w:t>
      </w:r>
    </w:p>
    <w:p w14:paraId="717A1C9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const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auto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item :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table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4A75AA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item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  "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34D3B2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54E2ADC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731224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52FDC59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else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{</w:t>
      </w:r>
    </w:p>
    <w:p w14:paraId="6C9298C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"null"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EFC29D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3ADD05D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4C3553C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34DB06B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};</w:t>
      </w:r>
    </w:p>
    <w:p w14:paraId="519DF1D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set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&gt;here;</w:t>
      </w:r>
    </w:p>
    <w:p w14:paraId="335306D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Rand(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count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133A421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minn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10000;</w:t>
      </w:r>
    </w:p>
    <w:p w14:paraId="3D0754D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maxx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99999;</w:t>
      </w:r>
    </w:p>
    <w:p w14:paraId="5D4E6AB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460A13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&gt;back;</w:t>
      </w:r>
    </w:p>
    <w:p w14:paraId="2A1546F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D50745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28BAB5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random_device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rd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339B10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mt19937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mt(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rd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)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774933C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uniform_int_distribution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value(</w:t>
      </w:r>
      <w:proofErr w:type="spellStart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minn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maxx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4E5367A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0BB505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while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back.size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 &lt;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count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5D063D6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temp = value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mt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)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36E4E9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here.count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(temp) == 0) {</w:t>
      </w:r>
    </w:p>
    <w:p w14:paraId="49C9DD3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back.push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_back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(temp);</w:t>
      </w:r>
    </w:p>
    <w:p w14:paraId="603818B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here.insert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(temp);</w:t>
      </w:r>
    </w:p>
    <w:p w14:paraId="6319E65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73A7B0F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033BCCA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826875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back;</w:t>
      </w:r>
    </w:p>
    <w:p w14:paraId="6922232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DABF2F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894355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Rrand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58CDFA2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minn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10000;</w:t>
      </w:r>
    </w:p>
    <w:p w14:paraId="71029DE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maxx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99999;</w:t>
      </w:r>
    </w:p>
    <w:p w14:paraId="0C71A5A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EECCA9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&gt;back;</w:t>
      </w:r>
    </w:p>
    <w:p w14:paraId="5D25C5C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D21F82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B39D03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random_device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rd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3F615A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mt19937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mt(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rd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)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32A9F77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</w:t>
      </w:r>
      <w:proofErr w:type="spellStart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uniform_int_distribution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value(</w:t>
      </w:r>
      <w:proofErr w:type="spellStart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minn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maxx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3D869E5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07545D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temp = value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(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mt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)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E05724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here.count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(temp) == 0) {</w:t>
      </w:r>
    </w:p>
    <w:p w14:paraId="11FE86C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back.push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_back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(temp);</w:t>
      </w:r>
    </w:p>
    <w:p w14:paraId="6C8570D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here.insert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(temp);</w:t>
      </w:r>
    </w:p>
    <w:p w14:paraId="564694D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6CC8C08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C8E5B9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return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temp;</w:t>
      </w:r>
    </w:p>
    <w:p w14:paraId="2C5BE52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C72DF6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DF19B9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print(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&gt;&amp;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q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8EB68B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e = 0;</w:t>
      </w:r>
    </w:p>
    <w:p w14:paraId="7A1C30E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</w:t>
      </w:r>
      <w:proofErr w:type="spellStart"/>
      <w:proofErr w:type="gram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q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.size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268D0F9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e += 1;</w:t>
      </w:r>
    </w:p>
    <w:p w14:paraId="0C9D0A6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proofErr w:type="gramStart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index[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+ 1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"] =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q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'\t'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7FA5ABE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1C0682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(e % 4 == 0) {</w:t>
      </w:r>
    </w:p>
    <w:p w14:paraId="1D6872A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B03BD1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6979492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6CF879C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364462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8E4C41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void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printResults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spellStart"/>
      <w:proofErr w:type="gramEnd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HashTable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&amp;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ht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4B43E32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"\n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Количество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элементов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: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ht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.GetCount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066F050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C1F87B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"\n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Размерность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таблицы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: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ht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.GetSize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10A5A86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E3B6C0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"\n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Коэффициент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заполняемости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равен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: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ht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.fill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_coefficient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()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08AC7A9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BE7230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"\n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Среднее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число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шагов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: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808080"/>
          <w:sz w:val="16"/>
          <w:szCs w:val="16"/>
          <w:lang w:val="en-US"/>
        </w:rPr>
        <w:t>ht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.avg_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steps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)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D38BF2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1509362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D70000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CBD5E9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main(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 {</w:t>
      </w:r>
    </w:p>
    <w:p w14:paraId="37E3799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setlocale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6F008A"/>
          <w:sz w:val="16"/>
          <w:szCs w:val="16"/>
          <w:lang w:val="en-US"/>
        </w:rPr>
        <w:t>LC_ALL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,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proofErr w:type="spellStart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rus</w:t>
      </w:r>
      <w:proofErr w:type="spellEnd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2CBD481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4835BD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m = 52;</w:t>
      </w:r>
    </w:p>
    <w:p w14:paraId="6E673DD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vector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&lt;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&gt; r = Rand(m);</w:t>
      </w:r>
    </w:p>
    <w:p w14:paraId="09BD43B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print(r);</w:t>
      </w:r>
    </w:p>
    <w:p w14:paraId="3CDC9EA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6BE285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"\</w:t>
      </w:r>
      <w:proofErr w:type="spellStart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nPrint</w:t>
      </w:r>
      <w:proofErr w:type="spellEnd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Hashtable</w:t>
      </w:r>
      <w:proofErr w:type="spellEnd"/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\n"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781F08C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9A1369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2B91AF"/>
          <w:sz w:val="16"/>
          <w:szCs w:val="16"/>
          <w:lang w:val="en-US"/>
        </w:rPr>
        <w:t>HashTable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(m);</w:t>
      </w:r>
    </w:p>
    <w:p w14:paraId="18B795B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5F7986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m; ++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169E51C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ht.insert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(r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[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]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52B324A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3D91850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2A8B15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print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6CA803A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4A0646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printResults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183965C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D01E49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"===================================================================="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7CAAA31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9403C9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06066F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while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true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3D5AAE8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\</w:t>
      </w:r>
      <w:proofErr w:type="spellStart"/>
      <w:r w:rsidRPr="002C2F6D">
        <w:rPr>
          <w:rFonts w:ascii="Cascadia Mono" w:hAnsi="Cascadia Mono" w:cs="Cascadia Mono"/>
          <w:color w:val="A31515"/>
          <w:sz w:val="16"/>
          <w:szCs w:val="16"/>
        </w:rPr>
        <w:t>nВыберите</w:t>
      </w:r>
      <w:proofErr w:type="spellEnd"/>
      <w:r w:rsidRPr="002C2F6D">
        <w:rPr>
          <w:rFonts w:ascii="Cascadia Mono" w:hAnsi="Cascadia Mono" w:cs="Cascadia Mono"/>
          <w:color w:val="A31515"/>
          <w:sz w:val="16"/>
          <w:szCs w:val="16"/>
        </w:rPr>
        <w:t xml:space="preserve"> нужный вариант: 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AE55B1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1 - Найти элемент\n"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2BE52F9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2 - Удалить элемент\n"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12609033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3 - Добавить новый элемент\n"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1D88B92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4 - Заменить элемент\n"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2134426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5 - Добавить n случайных элементов\n"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CE4EB9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"6 -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Выход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\n"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25300A0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EFE861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choice, value,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newValue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, count;</w:t>
      </w:r>
    </w:p>
    <w:p w14:paraId="456AF36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3078D9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&gt;&gt;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choice;</w:t>
      </w:r>
    </w:p>
    <w:p w14:paraId="43D0441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7D0AC2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switch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(choice) {</w:t>
      </w:r>
    </w:p>
    <w:p w14:paraId="0B6820F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case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1:</w:t>
      </w:r>
    </w:p>
    <w:p w14:paraId="34C484C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Введите элемент для поиска: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7227C91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&gt;&gt;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value;</w:t>
      </w:r>
    </w:p>
    <w:p w14:paraId="7B59A98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if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ht.find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(value) != -1)</w:t>
      </w:r>
    </w:p>
    <w:p w14:paraId="39C89E5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найден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в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индексе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: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ht.find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(value)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06F5FC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else</w:t>
      </w:r>
      <w:proofErr w:type="spellEnd"/>
    </w:p>
    <w:p w14:paraId="2BBA058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 не найден."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1A73A4C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break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1861740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7036D6B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case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2:</w:t>
      </w:r>
    </w:p>
    <w:p w14:paraId="02D88DA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Введите элемент для удаления: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8BF826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&gt;&gt;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value;</w:t>
      </w:r>
    </w:p>
    <w:p w14:paraId="75FAACD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ht.remove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(value);</w:t>
      </w:r>
    </w:p>
    <w:p w14:paraId="2CC5BBE1" w14:textId="77777777" w:rsidR="002C2F6D" w:rsidRPr="007E6A50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B1E97">
        <w:rPr>
          <w:rFonts w:ascii="Cascadia Mono" w:hAnsi="Cascadia Mono" w:cs="Cascadia Mono"/>
          <w:color w:val="0000FF"/>
          <w:sz w:val="16"/>
          <w:szCs w:val="16"/>
          <w:lang w:val="en-US"/>
        </w:rPr>
        <w:t>break</w:t>
      </w:r>
      <w:r w:rsidRPr="007E6A50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38C55F4F" w14:textId="77777777" w:rsidR="002C2F6D" w:rsidRPr="007E6A50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6E638D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E6A50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case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3:</w:t>
      </w:r>
    </w:p>
    <w:p w14:paraId="49201D9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Введите новый элемент для добавления: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701D447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&gt;&gt;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value;</w:t>
      </w:r>
    </w:p>
    <w:p w14:paraId="2DD84BB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ht.insert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(value);</w:t>
      </w:r>
    </w:p>
    <w:p w14:paraId="5DDCA3A2" w14:textId="77777777" w:rsidR="002C2F6D" w:rsidRPr="007E6A50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4B1E97">
        <w:rPr>
          <w:rFonts w:ascii="Cascadia Mono" w:hAnsi="Cascadia Mono" w:cs="Cascadia Mono"/>
          <w:color w:val="0000FF"/>
          <w:sz w:val="16"/>
          <w:szCs w:val="16"/>
          <w:lang w:val="en-US"/>
        </w:rPr>
        <w:t>break</w:t>
      </w:r>
      <w:r w:rsidRPr="007E6A50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747E71FD" w14:textId="77777777" w:rsidR="002C2F6D" w:rsidRPr="007E6A50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1E7E59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7E6A50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case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4:</w:t>
      </w:r>
    </w:p>
    <w:p w14:paraId="285F438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Введите элемент для замены: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69AF1119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&gt;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</w:rPr>
        <w:t>&gt;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value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7C2FD19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Введите новый элемент: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1892C3B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&gt;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</w:rPr>
        <w:t>&gt;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newValue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1672B64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Элемент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value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 удален по индексу 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ht.PrintIndex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value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)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9C7189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2C2F6D">
        <w:rPr>
          <w:rFonts w:ascii="Cascadia Mono" w:hAnsi="Cascadia Mono" w:cs="Cascadia Mono"/>
          <w:color w:val="008000"/>
          <w:sz w:val="16"/>
          <w:szCs w:val="16"/>
        </w:rPr>
        <w:t>//</w:t>
      </w:r>
      <w:proofErr w:type="spellStart"/>
      <w:r w:rsidRPr="002C2F6D">
        <w:rPr>
          <w:rFonts w:ascii="Cascadia Mono" w:hAnsi="Cascadia Mono" w:cs="Cascadia Mono"/>
          <w:color w:val="008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8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00"/>
          <w:sz w:val="16"/>
          <w:szCs w:val="16"/>
        </w:rPr>
        <w:t>&lt;&lt; "</w:t>
      </w:r>
      <w:proofErr w:type="gramEnd"/>
      <w:r w:rsidRPr="002C2F6D">
        <w:rPr>
          <w:rFonts w:ascii="Cascadia Mono" w:hAnsi="Cascadia Mono" w:cs="Cascadia Mono"/>
          <w:color w:val="008000"/>
          <w:sz w:val="16"/>
          <w:szCs w:val="16"/>
        </w:rPr>
        <w:t xml:space="preserve">Элемент " &lt;&lt; </w:t>
      </w:r>
      <w:proofErr w:type="spellStart"/>
      <w:r w:rsidRPr="002C2F6D">
        <w:rPr>
          <w:rFonts w:ascii="Cascadia Mono" w:hAnsi="Cascadia Mono" w:cs="Cascadia Mono"/>
          <w:color w:val="008000"/>
          <w:sz w:val="16"/>
          <w:szCs w:val="16"/>
        </w:rPr>
        <w:t>newValue</w:t>
      </w:r>
      <w:proofErr w:type="spellEnd"/>
      <w:r w:rsidRPr="002C2F6D">
        <w:rPr>
          <w:rFonts w:ascii="Cascadia Mono" w:hAnsi="Cascadia Mono" w:cs="Cascadia Mono"/>
          <w:color w:val="008000"/>
          <w:sz w:val="16"/>
          <w:szCs w:val="16"/>
        </w:rPr>
        <w:t xml:space="preserve"> &lt;&lt; " добавлен по индексу " &lt;&lt; </w:t>
      </w:r>
      <w:proofErr w:type="spellStart"/>
      <w:r w:rsidRPr="002C2F6D">
        <w:rPr>
          <w:rFonts w:ascii="Cascadia Mono" w:hAnsi="Cascadia Mono" w:cs="Cascadia Mono"/>
          <w:color w:val="008000"/>
          <w:sz w:val="16"/>
          <w:szCs w:val="16"/>
        </w:rPr>
        <w:t>ht.PrintIndex</w:t>
      </w:r>
      <w:proofErr w:type="spellEnd"/>
      <w:r w:rsidRPr="002C2F6D">
        <w:rPr>
          <w:rFonts w:ascii="Cascadia Mono" w:hAnsi="Cascadia Mono" w:cs="Cascadia Mono"/>
          <w:color w:val="008000"/>
          <w:sz w:val="16"/>
          <w:szCs w:val="16"/>
        </w:rPr>
        <w:t>(</w:t>
      </w:r>
      <w:proofErr w:type="spellStart"/>
      <w:r w:rsidRPr="002C2F6D">
        <w:rPr>
          <w:rFonts w:ascii="Cascadia Mono" w:hAnsi="Cascadia Mono" w:cs="Cascadia Mono"/>
          <w:color w:val="008000"/>
          <w:sz w:val="16"/>
          <w:szCs w:val="16"/>
        </w:rPr>
        <w:t>newValue</w:t>
      </w:r>
      <w:proofErr w:type="spellEnd"/>
      <w:r w:rsidRPr="002C2F6D">
        <w:rPr>
          <w:rFonts w:ascii="Cascadia Mono" w:hAnsi="Cascadia Mono" w:cs="Cascadia Mono"/>
          <w:color w:val="008000"/>
          <w:sz w:val="16"/>
          <w:szCs w:val="16"/>
        </w:rPr>
        <w:t xml:space="preserve">) &lt;&lt; </w:t>
      </w:r>
      <w:proofErr w:type="spellStart"/>
      <w:r w:rsidRPr="002C2F6D">
        <w:rPr>
          <w:rFonts w:ascii="Cascadia Mono" w:hAnsi="Cascadia Mono" w:cs="Cascadia Mono"/>
          <w:color w:val="008000"/>
          <w:sz w:val="16"/>
          <w:szCs w:val="16"/>
        </w:rPr>
        <w:t>endl</w:t>
      </w:r>
      <w:proofErr w:type="spellEnd"/>
      <w:r w:rsidRPr="002C2F6D">
        <w:rPr>
          <w:rFonts w:ascii="Cascadia Mono" w:hAnsi="Cascadia Mono" w:cs="Cascadia Mono"/>
          <w:color w:val="008000"/>
          <w:sz w:val="16"/>
          <w:szCs w:val="16"/>
        </w:rPr>
        <w:t>;</w:t>
      </w:r>
    </w:p>
    <w:p w14:paraId="7606E9B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ht.replace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(value,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newValue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0240E64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ECFE32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break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849239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8E6FD9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case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5:</w:t>
      </w:r>
    </w:p>
    <w:p w14:paraId="209C853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Введите количество случайных элементов\n"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2FAF819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</w:rPr>
        <w:t>cin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&gt;</w:t>
      </w:r>
      <w:proofErr w:type="gramEnd"/>
      <w:r w:rsidRPr="002C2F6D">
        <w:rPr>
          <w:rFonts w:ascii="Cascadia Mono" w:hAnsi="Cascadia Mono" w:cs="Cascadia Mono"/>
          <w:color w:val="008080"/>
          <w:sz w:val="16"/>
          <w:szCs w:val="16"/>
        </w:rPr>
        <w:t>&gt;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count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7B0C872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2AA9CD9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Добавленные элементы"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F400AD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for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(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= 0;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&lt; count;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++) {</w:t>
      </w:r>
    </w:p>
    <w:p w14:paraId="66EBD747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int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 =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Rrand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i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00AEB974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>"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По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индексу</w:t>
      </w:r>
      <w:r w:rsidRPr="002C2F6D">
        <w:rPr>
          <w:rFonts w:ascii="Cascadia Mono" w:hAnsi="Cascadia Mono" w:cs="Cascadia Mono"/>
          <w:color w:val="A31515"/>
          <w:sz w:val="16"/>
          <w:szCs w:val="16"/>
          <w:lang w:val="en-US"/>
        </w:rPr>
        <w:t xml:space="preserve"> "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ht.PrintIndex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(p)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4A0D57E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ht.insert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(p);</w:t>
      </w:r>
    </w:p>
    <w:p w14:paraId="7CF12A2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}</w:t>
      </w:r>
    </w:p>
    <w:p w14:paraId="4AEC0B0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break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5C7060DD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E40DD2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case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6:</w:t>
      </w:r>
    </w:p>
    <w:p w14:paraId="7970ACA1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Выход из программы."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729B94A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return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0;</w:t>
      </w:r>
    </w:p>
    <w:p w14:paraId="55A371CF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7A51FE9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FF"/>
          <w:sz w:val="16"/>
          <w:szCs w:val="16"/>
        </w:rPr>
        <w:t>default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:</w:t>
      </w:r>
    </w:p>
    <w:p w14:paraId="36A1ED3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Неверный выбор. Попробуйте снова."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7D16D7C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</w:t>
      </w:r>
      <w:r w:rsidRPr="002C2F6D">
        <w:rPr>
          <w:rFonts w:ascii="Cascadia Mono" w:hAnsi="Cascadia Mono" w:cs="Cascadia Mono"/>
          <w:color w:val="0000FF"/>
          <w:sz w:val="16"/>
          <w:szCs w:val="16"/>
          <w:lang w:val="en-US"/>
        </w:rPr>
        <w:t>continue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706019D2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1CB804E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ht.</w:t>
      </w:r>
      <w:proofErr w:type="gram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print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(</w:t>
      </w:r>
      <w:proofErr w:type="gram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);</w:t>
      </w:r>
    </w:p>
    <w:p w14:paraId="67060348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  <w:lang w:val="en-US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>;</w:t>
      </w:r>
    </w:p>
    <w:p w14:paraId="6CB8BDEA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printResults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ht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);</w:t>
      </w:r>
    </w:p>
    <w:p w14:paraId="065AB545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14:paraId="60E8C3E6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cout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gramStart"/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A31515"/>
          <w:sz w:val="16"/>
          <w:szCs w:val="16"/>
        </w:rPr>
        <w:t>"</w:t>
      </w:r>
      <w:proofErr w:type="gramEnd"/>
      <w:r w:rsidRPr="002C2F6D">
        <w:rPr>
          <w:rFonts w:ascii="Cascadia Mono" w:hAnsi="Cascadia Mono" w:cs="Cascadia Mono"/>
          <w:color w:val="A31515"/>
          <w:sz w:val="16"/>
          <w:szCs w:val="16"/>
        </w:rPr>
        <w:t>===================================================================="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2C2F6D">
        <w:rPr>
          <w:rFonts w:ascii="Cascadia Mono" w:hAnsi="Cascadia Mono" w:cs="Cascadia Mono"/>
          <w:color w:val="008080"/>
          <w:sz w:val="16"/>
          <w:szCs w:val="16"/>
        </w:rPr>
        <w:t>&lt;&lt;</w:t>
      </w: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2C2F6D">
        <w:rPr>
          <w:rFonts w:ascii="Cascadia Mono" w:hAnsi="Cascadia Mono" w:cs="Cascadia Mono"/>
          <w:color w:val="000000"/>
          <w:sz w:val="16"/>
          <w:szCs w:val="16"/>
        </w:rPr>
        <w:t>endl</w:t>
      </w:r>
      <w:proofErr w:type="spellEnd"/>
      <w:r w:rsidRPr="002C2F6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5CB0325C" w14:textId="77777777" w:rsidR="002C2F6D" w:rsidRPr="002C2F6D" w:rsidRDefault="002C2F6D" w:rsidP="002C2F6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2C2F6D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</w:p>
    <w:p w14:paraId="2DA24CAF" w14:textId="379C6A85" w:rsidR="002C2F6D" w:rsidRPr="002C2F6D" w:rsidRDefault="002C2F6D" w:rsidP="002C2F6D">
      <w:r w:rsidRPr="002C2F6D">
        <w:rPr>
          <w:rFonts w:ascii="Cascadia Mono" w:hAnsi="Cascadia Mono" w:cs="Cascadia Mono"/>
          <w:color w:val="000000"/>
          <w:sz w:val="16"/>
          <w:szCs w:val="16"/>
        </w:rPr>
        <w:t>}</w:t>
      </w:r>
    </w:p>
    <w:sectPr w:rsidR="002C2F6D" w:rsidRPr="002C2F6D">
      <w:footerReference w:type="default" r:id="rId34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96FA20" w14:textId="77777777" w:rsidR="00A92ECB" w:rsidRDefault="00A92ECB">
      <w:r>
        <w:separator/>
      </w:r>
    </w:p>
  </w:endnote>
  <w:endnote w:type="continuationSeparator" w:id="0">
    <w:p w14:paraId="51C7EC70" w14:textId="77777777" w:rsidR="00A92ECB" w:rsidRDefault="00A92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6C9B0" w14:textId="77777777" w:rsidR="007E6A50" w:rsidRDefault="007E6A5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7E6A50" w:rsidRDefault="007E6A5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9689F" w14:textId="77777777" w:rsidR="007E6A50" w:rsidRDefault="007E6A5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7</w:t>
    </w:r>
    <w:r>
      <w:fldChar w:fldCharType="end"/>
    </w:r>
  </w:p>
  <w:p w14:paraId="040F81F8" w14:textId="23E2334F" w:rsidR="007E6A50" w:rsidRDefault="007E6A50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7D723FC" wp14:editId="3F00364A">
              <wp:simplePos x="0" y="0"/>
              <wp:positionH relativeFrom="column">
                <wp:posOffset>1748790</wp:posOffset>
              </wp:positionH>
              <wp:positionV relativeFrom="paragraph">
                <wp:posOffset>-365760</wp:posOffset>
              </wp:positionV>
              <wp:extent cx="464820" cy="274320"/>
              <wp:effectExtent l="0" t="0" r="0" b="0"/>
              <wp:wrapNone/>
              <wp:docPr id="64" name="Надпись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820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A5990E" w14:textId="663214CB" w:rsidR="007E6A50" w:rsidRPr="000C4847" w:rsidRDefault="007E6A50">
                          <w:pPr>
                            <w:rPr>
                              <w:rFonts w:ascii="GOST type B" w:hAnsi="GOST type B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sz w:val="20"/>
                              <w:szCs w:val="20"/>
                            </w:rPr>
                            <w:t>22</w:t>
                          </w:r>
                          <w:r w:rsidRPr="000C4847">
                            <w:rPr>
                              <w:rFonts w:ascii="GOST type B" w:hAnsi="GOST type B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sz w:val="20"/>
                              <w:szCs w:val="20"/>
                            </w:rPr>
                            <w:t>11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D723FC" id="_x0000_t202" coordsize="21600,21600" o:spt="202" path="m,l,21600r21600,l21600,xe">
              <v:stroke joinstyle="miter"/>
              <v:path gradientshapeok="t" o:connecttype="rect"/>
            </v:shapetype>
            <v:shape id="Надпись 64" o:spid="_x0000_s1026" type="#_x0000_t202" style="position:absolute;margin-left:137.7pt;margin-top:-28.8pt;width:36.6pt;height:21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" filled="f" stroked="f" strokeweight=".5pt">
              <v:textbox>
                <w:txbxContent>
                  <w:p w14:paraId="32A5990E" w14:textId="663214CB" w:rsidR="007E6A50" w:rsidRPr="000C4847" w:rsidRDefault="007E6A50">
                    <w:pPr>
                      <w:rPr>
                        <w:rFonts w:ascii="GOST type B" w:hAnsi="GOST type B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sz w:val="20"/>
                        <w:szCs w:val="20"/>
                      </w:rPr>
                      <w:t>22</w:t>
                    </w:r>
                    <w:r w:rsidRPr="000C4847">
                      <w:rPr>
                        <w:rFonts w:ascii="GOST type B" w:hAnsi="GOST type B"/>
                        <w:sz w:val="20"/>
                        <w:szCs w:val="20"/>
                      </w:rPr>
                      <w:t>.</w:t>
                    </w:r>
                    <w:r>
                      <w:rPr>
                        <w:rFonts w:ascii="GOST type B" w:hAnsi="GOST type B"/>
                        <w:sz w:val="20"/>
                        <w:szCs w:val="20"/>
                      </w:rPr>
                      <w:t>11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6DC57A92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7E6A50" w:rsidRDefault="007E6A5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7E6A50" w:rsidRDefault="007E6A5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7E6A50" w:rsidRDefault="007E6A5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7E6A50" w:rsidRDefault="007E6A50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77777777" w:rsidR="007E6A50" w:rsidRPr="00565652" w:rsidRDefault="007E6A50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0C4847">
                              <w:rPr>
                                <w:rStyle w:val="afa"/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7E6A50" w:rsidRDefault="007E6A50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7E6A50" w:rsidRPr="002C2F6D" w:rsidRDefault="007E6A50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2C2F6D">
                              <w:rPr>
                                <w:rFonts w:ascii="GOST type B" w:hAnsi="GOST type B" w:cs="Arial"/>
                                <w:i/>
                                <w:sz w:val="18"/>
                                <w:szCs w:val="18"/>
                              </w:rPr>
                              <w:t>Халитова А.А</w:t>
                            </w:r>
                          </w:p>
                          <w:p w14:paraId="43CEA809" w14:textId="77777777" w:rsidR="007E6A50" w:rsidRPr="002C2F6D" w:rsidRDefault="007E6A50" w:rsidP="00A302E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9F379D" w14:textId="0716BB9A" w:rsidR="007E6A50" w:rsidRPr="002C2F6D" w:rsidRDefault="007E6A50" w:rsidP="000C4847">
                            <w:pPr>
                              <w:rPr>
                                <w:rFonts w:ascii="Arial" w:hAnsi="Arial" w:cs="Arial"/>
                                <w:i/>
                                <w:sz w:val="8"/>
                                <w:szCs w:val="8"/>
                              </w:rPr>
                            </w:pPr>
                            <w:r w:rsidRPr="002C2F6D">
                              <w:rPr>
                                <w:rFonts w:ascii="GOST type B" w:hAnsi="GOST type B"/>
                                <w:sz w:val="18"/>
                                <w:szCs w:val="18"/>
                              </w:rPr>
                              <w:t>Верхотурова Г.Н.</w:t>
                            </w:r>
                          </w:p>
                          <w:p w14:paraId="2F60B203" w14:textId="77777777" w:rsidR="007E6A50" w:rsidRPr="00A302EE" w:rsidRDefault="007E6A50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7E6A50" w:rsidRDefault="007E6A50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7E6A50" w:rsidRDefault="007E6A50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7E6A50" w:rsidRDefault="007E6A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7E6A50" w:rsidRPr="00CF0770" w:rsidRDefault="007E6A50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Подготовка технической документации средствами текстовых процессоров</w:t>
                            </w:r>
                          </w:p>
                          <w:p w14:paraId="74BA2A35" w14:textId="77777777" w:rsidR="007E6A50" w:rsidRDefault="007E6A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7E6A50" w:rsidRPr="00E77AB0" w:rsidRDefault="007E6A50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proofErr w:type="spellEnd"/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05088154" w:rsidR="007E6A50" w:rsidRPr="002615CB" w:rsidRDefault="007E6A50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МКН-318Б</w:t>
                            </w:r>
                          </w:p>
                          <w:p w14:paraId="2D56159C" w14:textId="77777777" w:rsidR="007E6A50" w:rsidRDefault="007E6A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7E6A50" w:rsidRPr="0011406F" w:rsidRDefault="007E6A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7E6A50" w:rsidRDefault="007E6A50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7E6A50" w:rsidRDefault="007E6A50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7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">
              <v:line id="Line 231" o:spid="_x0000_s1028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9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30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1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2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3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4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5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6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7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8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9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40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1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2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3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4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5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6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7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8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 id="Text Box 252" o:spid="_x0000_s1049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50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1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2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3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4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7E6A50" w:rsidRDefault="007E6A50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5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7E6A50" w:rsidRDefault="007E6A50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6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7E6A50" w:rsidRDefault="007E6A50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7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7E6A50" w:rsidRDefault="007E6A50">
                      <w:r>
                        <w:t>2</w:t>
                      </w:r>
                    </w:p>
                  </w:txbxContent>
                </v:textbox>
              </v:shape>
              <v:shape id="Text Box 261" o:spid="_x0000_s1058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77777777" w:rsidR="007E6A50" w:rsidRPr="00565652" w:rsidRDefault="007E6A50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separate"/>
                      </w:r>
                      <w:r w:rsidRPr="000C4847">
                        <w:rPr>
                          <w:rStyle w:val="afa"/>
                          <w:noProof/>
                          <w:sz w:val="22"/>
                          <w:szCs w:val="22"/>
                        </w:rPr>
                        <w:t>6</w: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9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7E6A50" w:rsidRDefault="007E6A50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60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1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7E6A50" w:rsidRDefault="007E6A50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2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7E6A50" w:rsidRDefault="007E6A50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3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7E6A50" w:rsidRPr="002C2F6D" w:rsidRDefault="007E6A50" w:rsidP="000C4847">
                      <w:pPr>
                        <w:rPr>
                          <w:rFonts w:ascii="GOST type B" w:hAnsi="GOST type B" w:cs="Arial"/>
                          <w:i/>
                          <w:sz w:val="18"/>
                          <w:szCs w:val="18"/>
                        </w:rPr>
                      </w:pPr>
                      <w:r w:rsidRPr="002C2F6D">
                        <w:rPr>
                          <w:rFonts w:ascii="GOST type B" w:hAnsi="GOST type B" w:cs="Arial"/>
                          <w:i/>
                          <w:sz w:val="18"/>
                          <w:szCs w:val="18"/>
                        </w:rPr>
                        <w:t>Халитова А.А</w:t>
                      </w:r>
                    </w:p>
                    <w:p w14:paraId="43CEA809" w14:textId="77777777" w:rsidR="007E6A50" w:rsidRPr="002C2F6D" w:rsidRDefault="007E6A50" w:rsidP="00A302EE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  <v:shape id="Text Box 267" o:spid="_x0000_s1064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779F379D" w14:textId="0716BB9A" w:rsidR="007E6A50" w:rsidRPr="002C2F6D" w:rsidRDefault="007E6A50" w:rsidP="000C4847">
                      <w:pPr>
                        <w:rPr>
                          <w:rFonts w:ascii="Arial" w:hAnsi="Arial" w:cs="Arial"/>
                          <w:i/>
                          <w:sz w:val="8"/>
                          <w:szCs w:val="8"/>
                        </w:rPr>
                      </w:pPr>
                      <w:r w:rsidRPr="002C2F6D">
                        <w:rPr>
                          <w:rFonts w:ascii="GOST type B" w:hAnsi="GOST type B"/>
                          <w:sz w:val="18"/>
                          <w:szCs w:val="18"/>
                        </w:rPr>
                        <w:t>Верхотурова Г.Н.</w:t>
                      </w:r>
                    </w:p>
                    <w:p w14:paraId="2F60B203" w14:textId="77777777" w:rsidR="007E6A50" w:rsidRPr="00A302EE" w:rsidRDefault="007E6A50" w:rsidP="00A302EE"/>
                  </w:txbxContent>
                </v:textbox>
              </v:shape>
              <v:shape id="Text Box 268" o:spid="_x0000_s1065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7E6A50" w:rsidRDefault="007E6A50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7E6A50" w:rsidRDefault="007E6A50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6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7E6A50" w:rsidRDefault="007E6A50"/>
                  </w:txbxContent>
                </v:textbox>
              </v:shape>
              <v:shape id="Text Box 270" o:spid="_x0000_s1067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7E6A50" w:rsidRPr="00CF0770" w:rsidRDefault="007E6A50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Подготовка технической документации средствами текстовых процессоров</w:t>
                      </w:r>
                    </w:p>
                    <w:p w14:paraId="74BA2A35" w14:textId="77777777" w:rsidR="007E6A50" w:rsidRDefault="007E6A50"/>
                  </w:txbxContent>
                </v:textbox>
              </v:shape>
              <v:shape id="Text Box 271" o:spid="_x0000_s1068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7E6A50" w:rsidRPr="00E77AB0" w:rsidRDefault="007E6A50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proofErr w:type="spellEnd"/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05088154" w:rsidR="007E6A50" w:rsidRPr="002615CB" w:rsidRDefault="007E6A50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МКН-318Б</w:t>
                      </w:r>
                    </w:p>
                    <w:p w14:paraId="2D56159C" w14:textId="77777777" w:rsidR="007E6A50" w:rsidRDefault="007E6A50"/>
                  </w:txbxContent>
                </v:textbox>
              </v:shape>
              <v:shape id="Text Box 272" o:spid="_x0000_s1069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7E6A50" w:rsidRPr="0011406F" w:rsidRDefault="007E6A50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70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7E6A50" w:rsidRDefault="007E6A50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1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7E6A50" w:rsidRDefault="007E6A50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2D4BF" w14:textId="77777777" w:rsidR="007E6A50" w:rsidRDefault="007E6A5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</w:p>
  <w:p w14:paraId="44788911" w14:textId="662CF06E" w:rsidR="007E6A50" w:rsidRDefault="007E6A50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7E6A50" w:rsidRDefault="007E6A5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2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" fillcolor="white [3201]" stroked="f" strokeweight=".5pt">
              <v:textbox>
                <w:txbxContent>
                  <w:p w14:paraId="6EBC9C40" w14:textId="77777777" w:rsidR="007E6A50" w:rsidRDefault="007E6A5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7E6A50" w:rsidRDefault="007E6A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7E6A50" w:rsidRDefault="007E6A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7E6A50" w:rsidRDefault="007E6A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7E6A50" w:rsidRDefault="007E6A50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77777777" w:rsidR="007E6A50" w:rsidRDefault="007E6A50">
                            <w:r>
                              <w:rPr>
                                <w:rStyle w:val="afa"/>
                              </w:rPr>
                              <w:fldChar w:fldCharType="begin"/>
                            </w:r>
                            <w:r>
                              <w:rPr>
                                <w:rStyle w:val="afa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a"/>
                              </w:rPr>
                              <w:fldChar w:fldCharType="separate"/>
                            </w:r>
                            <w:r>
                              <w:rPr>
                                <w:rStyle w:val="afa"/>
                                <w:noProof/>
                              </w:rPr>
                              <w:t>2</w:t>
                            </w:r>
                            <w:r>
                              <w:rPr>
                                <w:rStyle w:val="af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3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">
              <v:line id="Line 321" o:spid="_x0000_s1074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5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6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7E6A50" w:rsidRDefault="007E6A5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7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7E6A50" w:rsidRDefault="007E6A5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8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9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7E6A50" w:rsidRDefault="007E6A5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80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1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2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3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7E6A50" w:rsidRDefault="007E6A50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4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5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6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7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8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9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77777777" w:rsidR="007E6A50" w:rsidRDefault="007E6A50">
                      <w:r>
                        <w:rPr>
                          <w:rStyle w:val="afa"/>
                        </w:rPr>
                        <w:fldChar w:fldCharType="begin"/>
                      </w:r>
                      <w:r>
                        <w:rPr>
                          <w:rStyle w:val="afa"/>
                        </w:rPr>
                        <w:instrText xml:space="preserve"> PAGE </w:instrText>
                      </w:r>
                      <w:r>
                        <w:rPr>
                          <w:rStyle w:val="afa"/>
                        </w:rPr>
                        <w:fldChar w:fldCharType="separate"/>
                      </w:r>
                      <w:r>
                        <w:rPr>
                          <w:rStyle w:val="afa"/>
                          <w:noProof/>
                        </w:rPr>
                        <w:t>2</w:t>
                      </w:r>
                      <w:r>
                        <w:rPr>
                          <w:rStyle w:val="afa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F6AE59" w14:textId="77777777" w:rsidR="00A92ECB" w:rsidRDefault="00A92ECB">
      <w:r>
        <w:separator/>
      </w:r>
    </w:p>
  </w:footnote>
  <w:footnote w:type="continuationSeparator" w:id="0">
    <w:p w14:paraId="5B620F0C" w14:textId="77777777" w:rsidR="00A92ECB" w:rsidRDefault="00A92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CF3DEC" w14:textId="77777777" w:rsidR="007E6A50" w:rsidRDefault="007E6A50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E4544"/>
    <w:multiLevelType w:val="multilevel"/>
    <w:tmpl w:val="E5F4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2" w15:restartNumberingAfterBreak="0">
    <w:nsid w:val="19CE1E0C"/>
    <w:multiLevelType w:val="multilevel"/>
    <w:tmpl w:val="C858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5" w15:restartNumberingAfterBreak="0">
    <w:nsid w:val="2ED14BEE"/>
    <w:multiLevelType w:val="multilevel"/>
    <w:tmpl w:val="7EA4BA58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6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B0190"/>
    <w:multiLevelType w:val="multilevel"/>
    <w:tmpl w:val="4828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51F8F"/>
    <w:multiLevelType w:val="hybridMultilevel"/>
    <w:tmpl w:val="C87A87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85691F"/>
    <w:multiLevelType w:val="hybridMultilevel"/>
    <w:tmpl w:val="21ECC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858AF"/>
    <w:multiLevelType w:val="multilevel"/>
    <w:tmpl w:val="0EC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A7A5A"/>
    <w:multiLevelType w:val="hybridMultilevel"/>
    <w:tmpl w:val="F4120B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abstractNum w:abstractNumId="14" w15:restartNumberingAfterBreak="0">
    <w:nsid w:val="7C552D54"/>
    <w:multiLevelType w:val="hybridMultilevel"/>
    <w:tmpl w:val="5852D5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12"/>
  </w:num>
  <w:num w:numId="9">
    <w:abstractNumId w:val="14"/>
  </w:num>
  <w:num w:numId="10">
    <w:abstractNumId w:val="0"/>
  </w:num>
  <w:num w:numId="11">
    <w:abstractNumId w:val="10"/>
  </w:num>
  <w:num w:numId="12">
    <w:abstractNumId w:val="9"/>
  </w:num>
  <w:num w:numId="13">
    <w:abstractNumId w:val="11"/>
  </w:num>
  <w:num w:numId="14">
    <w:abstractNumId w:val="2"/>
  </w:num>
  <w:num w:numId="1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57"/>
    <w:rsid w:val="00006CFC"/>
    <w:rsid w:val="00026E85"/>
    <w:rsid w:val="00040CE2"/>
    <w:rsid w:val="00042E07"/>
    <w:rsid w:val="000559A7"/>
    <w:rsid w:val="000570AF"/>
    <w:rsid w:val="00067A95"/>
    <w:rsid w:val="00082E9D"/>
    <w:rsid w:val="000C4847"/>
    <w:rsid w:val="000C5E4C"/>
    <w:rsid w:val="000D7A22"/>
    <w:rsid w:val="0011406F"/>
    <w:rsid w:val="00114E4C"/>
    <w:rsid w:val="0011736D"/>
    <w:rsid w:val="001448C2"/>
    <w:rsid w:val="00144F8F"/>
    <w:rsid w:val="00146EE7"/>
    <w:rsid w:val="0014794A"/>
    <w:rsid w:val="00166AAD"/>
    <w:rsid w:val="001766E8"/>
    <w:rsid w:val="001C2EA9"/>
    <w:rsid w:val="001E3855"/>
    <w:rsid w:val="00212C17"/>
    <w:rsid w:val="0021659B"/>
    <w:rsid w:val="00235053"/>
    <w:rsid w:val="002735F7"/>
    <w:rsid w:val="00282ED9"/>
    <w:rsid w:val="00283953"/>
    <w:rsid w:val="002934F3"/>
    <w:rsid w:val="002A7C62"/>
    <w:rsid w:val="002C2F6D"/>
    <w:rsid w:val="00316844"/>
    <w:rsid w:val="00364BBE"/>
    <w:rsid w:val="00385EA5"/>
    <w:rsid w:val="003C70FA"/>
    <w:rsid w:val="003F1E09"/>
    <w:rsid w:val="00412E62"/>
    <w:rsid w:val="00413982"/>
    <w:rsid w:val="004B1E97"/>
    <w:rsid w:val="004F659E"/>
    <w:rsid w:val="00520556"/>
    <w:rsid w:val="0053573B"/>
    <w:rsid w:val="0054002E"/>
    <w:rsid w:val="00551476"/>
    <w:rsid w:val="00565652"/>
    <w:rsid w:val="00565EE7"/>
    <w:rsid w:val="0057662D"/>
    <w:rsid w:val="00581693"/>
    <w:rsid w:val="00587BBF"/>
    <w:rsid w:val="005B1615"/>
    <w:rsid w:val="005C1D67"/>
    <w:rsid w:val="005C5152"/>
    <w:rsid w:val="005D40B5"/>
    <w:rsid w:val="005E7FD6"/>
    <w:rsid w:val="006166DB"/>
    <w:rsid w:val="00632E20"/>
    <w:rsid w:val="00673C19"/>
    <w:rsid w:val="006A1401"/>
    <w:rsid w:val="006C7D52"/>
    <w:rsid w:val="00703A1F"/>
    <w:rsid w:val="00706CF9"/>
    <w:rsid w:val="007159F2"/>
    <w:rsid w:val="00745EE0"/>
    <w:rsid w:val="00752B32"/>
    <w:rsid w:val="00760630"/>
    <w:rsid w:val="00781A37"/>
    <w:rsid w:val="00785470"/>
    <w:rsid w:val="0079203E"/>
    <w:rsid w:val="007A7C19"/>
    <w:rsid w:val="007E6A50"/>
    <w:rsid w:val="007F13E3"/>
    <w:rsid w:val="008369DE"/>
    <w:rsid w:val="00857799"/>
    <w:rsid w:val="00883DED"/>
    <w:rsid w:val="00883FB9"/>
    <w:rsid w:val="008C30AE"/>
    <w:rsid w:val="008C3BD9"/>
    <w:rsid w:val="008E0DD5"/>
    <w:rsid w:val="008E3C1B"/>
    <w:rsid w:val="009038A8"/>
    <w:rsid w:val="00907A33"/>
    <w:rsid w:val="009144A7"/>
    <w:rsid w:val="009C4D93"/>
    <w:rsid w:val="009F52DC"/>
    <w:rsid w:val="00A04043"/>
    <w:rsid w:val="00A13709"/>
    <w:rsid w:val="00A147E5"/>
    <w:rsid w:val="00A17E57"/>
    <w:rsid w:val="00A22962"/>
    <w:rsid w:val="00A25977"/>
    <w:rsid w:val="00A302EE"/>
    <w:rsid w:val="00A32080"/>
    <w:rsid w:val="00A92ECB"/>
    <w:rsid w:val="00AB4518"/>
    <w:rsid w:val="00AB4E3A"/>
    <w:rsid w:val="00AD525F"/>
    <w:rsid w:val="00B16F57"/>
    <w:rsid w:val="00B63615"/>
    <w:rsid w:val="00BA25D6"/>
    <w:rsid w:val="00BA4779"/>
    <w:rsid w:val="00BD5169"/>
    <w:rsid w:val="00C06C6B"/>
    <w:rsid w:val="00C42B01"/>
    <w:rsid w:val="00C5420C"/>
    <w:rsid w:val="00C63011"/>
    <w:rsid w:val="00C733D7"/>
    <w:rsid w:val="00C74F57"/>
    <w:rsid w:val="00C91C85"/>
    <w:rsid w:val="00C93341"/>
    <w:rsid w:val="00CD56E5"/>
    <w:rsid w:val="00CF7E31"/>
    <w:rsid w:val="00D04266"/>
    <w:rsid w:val="00D075ED"/>
    <w:rsid w:val="00D318C1"/>
    <w:rsid w:val="00D7677E"/>
    <w:rsid w:val="00D82A56"/>
    <w:rsid w:val="00DA1A8B"/>
    <w:rsid w:val="00DB76D8"/>
    <w:rsid w:val="00DE578B"/>
    <w:rsid w:val="00E05B71"/>
    <w:rsid w:val="00E13381"/>
    <w:rsid w:val="00E31A68"/>
    <w:rsid w:val="00E327D5"/>
    <w:rsid w:val="00E731BE"/>
    <w:rsid w:val="00EA5001"/>
    <w:rsid w:val="00EB71CB"/>
    <w:rsid w:val="00EC0139"/>
    <w:rsid w:val="00F05919"/>
    <w:rsid w:val="00F7379B"/>
    <w:rsid w:val="00F77026"/>
    <w:rsid w:val="00F861C7"/>
    <w:rsid w:val="00FC0920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uiPriority="22" w:qFormat="1"/>
    <w:lsdException w:name="Emphasis" w:qFormat="1"/>
    <w:lsdException w:name="HTML Acronym" w:locked="1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D82A56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5"/>
    <w:next w:val="a5"/>
    <w:link w:val="20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ac">
    <w:name w:val="caption"/>
    <w:next w:val="a5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21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d">
    <w:name w:val="Hyperlink"/>
    <w:uiPriority w:val="99"/>
    <w:rsid w:val="007A7C19"/>
    <w:rPr>
      <w:color w:val="0000FF"/>
      <w:u w:val="single"/>
    </w:rPr>
  </w:style>
  <w:style w:type="paragraph" w:styleId="ae">
    <w:name w:val="Normal (Web)"/>
    <w:basedOn w:val="a5"/>
    <w:semiHidden/>
    <w:rsid w:val="007A7C19"/>
    <w:pPr>
      <w:spacing w:before="100" w:beforeAutospacing="1" w:after="100" w:afterAutospacing="1"/>
    </w:pPr>
  </w:style>
  <w:style w:type="character" w:styleId="af">
    <w:name w:val="Strong"/>
    <w:uiPriority w:val="22"/>
    <w:qFormat/>
    <w:rsid w:val="007A7C19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0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1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2">
    <w:name w:val="FollowedHyperlink"/>
    <w:semiHidden/>
    <w:rsid w:val="007A7C19"/>
    <w:rPr>
      <w:color w:val="800080"/>
      <w:u w:val="single"/>
    </w:rPr>
  </w:style>
  <w:style w:type="paragraph" w:styleId="af3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4">
    <w:name w:val="Title"/>
    <w:next w:val="a5"/>
    <w:qFormat/>
    <w:rsid w:val="007A7C19"/>
    <w:pPr>
      <w:jc w:val="center"/>
    </w:pPr>
    <w:rPr>
      <w:sz w:val="28"/>
    </w:rPr>
  </w:style>
  <w:style w:type="paragraph" w:styleId="af5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6">
    <w:name w:val="Таблица. Абзац по центру"/>
    <w:next w:val="af7"/>
    <w:pPr>
      <w:jc w:val="center"/>
    </w:pPr>
    <w:rPr>
      <w:sz w:val="28"/>
    </w:rPr>
  </w:style>
  <w:style w:type="paragraph" w:customStyle="1" w:styleId="af8">
    <w:name w:val="Формула_ПЗ"/>
    <w:aliases w:val="обозначения"/>
    <w:basedOn w:val="a9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2">
    <w:name w:val="Нум.список"/>
    <w:basedOn w:val="a5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7">
    <w:name w:val="Таблица. Абзац без отступа"/>
    <w:basedOn w:val="a9"/>
    <w:next w:val="a9"/>
    <w:pPr>
      <w:ind w:firstLine="0"/>
    </w:pPr>
  </w:style>
  <w:style w:type="paragraph" w:customStyle="1" w:styleId="af9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a">
    <w:name w:val="page number"/>
    <w:basedOn w:val="a6"/>
    <w:semiHidden/>
    <w:rsid w:val="007A7C19"/>
  </w:style>
  <w:style w:type="paragraph" w:customStyle="1" w:styleId="afb">
    <w:name w:val="Подписи"/>
    <w:semiHidden/>
    <w:rPr>
      <w:rFonts w:ascii="Arial" w:hAnsi="Arial"/>
      <w:noProof/>
      <w:sz w:val="18"/>
    </w:rPr>
  </w:style>
  <w:style w:type="paragraph" w:customStyle="1" w:styleId="afc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afd">
    <w:name w:val="Table Grid"/>
    <w:basedOn w:val="a7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6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aff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10">
    <w:name w:val="Заголовок 1 Знак"/>
    <w:basedOn w:val="a6"/>
    <w:link w:val="1"/>
    <w:rsid w:val="00E327D5"/>
    <w:rPr>
      <w:rFonts w:cs="Arial"/>
      <w:b/>
      <w:bCs/>
      <w:kern w:val="32"/>
      <w:sz w:val="28"/>
      <w:szCs w:val="28"/>
    </w:rPr>
  </w:style>
  <w:style w:type="character" w:customStyle="1" w:styleId="20">
    <w:name w:val="Заголовок 2 Знак"/>
    <w:basedOn w:val="a6"/>
    <w:link w:val="2"/>
    <w:rsid w:val="009F52DC"/>
    <w:rPr>
      <w:rFonts w:cs="Arial"/>
      <w:b/>
      <w:bCs/>
      <w:iCs/>
      <w:sz w:val="28"/>
      <w:szCs w:val="28"/>
    </w:rPr>
  </w:style>
  <w:style w:type="paragraph" w:styleId="aff0">
    <w:name w:val="List Paragraph"/>
    <w:basedOn w:val="a5"/>
    <w:uiPriority w:val="34"/>
    <w:qFormat/>
    <w:rsid w:val="00CD56E5"/>
    <w:pPr>
      <w:ind w:left="720"/>
      <w:contextualSpacing/>
    </w:pPr>
  </w:style>
  <w:style w:type="character" w:styleId="HTML">
    <w:name w:val="HTML Code"/>
    <w:basedOn w:val="a6"/>
    <w:uiPriority w:val="99"/>
    <w:unhideWhenUsed/>
    <w:rsid w:val="009C4D93"/>
    <w:rPr>
      <w:rFonts w:ascii="Courier New" w:eastAsia="Times New Roman" w:hAnsi="Courier New" w:cs="Courier New"/>
      <w:sz w:val="20"/>
      <w:szCs w:val="20"/>
    </w:rPr>
  </w:style>
  <w:style w:type="character" w:styleId="aff1">
    <w:name w:val="Emphasis"/>
    <w:basedOn w:val="a6"/>
    <w:qFormat/>
    <w:rsid w:val="007159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4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B0DBF-E409-41FA-A66E-86D37473F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694</TotalTime>
  <Pages>28</Pages>
  <Words>2931</Words>
  <Characters>16711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19603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Айгуль Халитова</cp:lastModifiedBy>
  <cp:revision>16</cp:revision>
  <cp:lastPrinted>2007-04-19T07:20:00Z</cp:lastPrinted>
  <dcterms:created xsi:type="dcterms:W3CDTF">2023-03-06T06:18:00Z</dcterms:created>
  <dcterms:modified xsi:type="dcterms:W3CDTF">2024-11-26T04:03:00Z</dcterms:modified>
</cp:coreProperties>
</file>